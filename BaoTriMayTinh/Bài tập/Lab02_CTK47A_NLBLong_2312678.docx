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98511" w14:textId="0AC5CCFA" w:rsidR="00D077E9" w:rsidRDefault="00D077E9" w:rsidP="00D70D02">
      <w:r>
        <w:rPr>
          <w:noProof/>
        </w:rPr>
        <w:drawing>
          <wp:anchor distT="0" distB="0" distL="114300" distR="114300" simplePos="0" relativeHeight="251658240" behindDoc="1" locked="0" layoutInCell="1" allowOverlap="1" wp14:anchorId="7D395BB3" wp14:editId="1EF5491A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4BBE63DD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DA2BEA9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EEDC02" wp14:editId="5C7B310F">
                      <wp:extent cx="3528695" cy="1210614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106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004D36" w14:textId="37A1D004" w:rsidR="001C3080" w:rsidRDefault="00873C20" w:rsidP="00D077E9">
                                  <w:pPr>
                                    <w:pStyle w:val="Title"/>
                                    <w:spacing w:after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sz w:val="44"/>
                                      <w:szCs w:val="44"/>
                                    </w:rPr>
                                    <w:t>BẢO TRÌ MÁY TÍNH</w:t>
                                  </w:r>
                                </w:p>
                                <w:p w14:paraId="434A1EAD" w14:textId="40D5D37F" w:rsidR="00873C20" w:rsidRPr="001C3080" w:rsidRDefault="00873C20" w:rsidP="00D077E9">
                                  <w:pPr>
                                    <w:pStyle w:val="Title"/>
                                    <w:spacing w:after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sz w:val="44"/>
                                      <w:szCs w:val="44"/>
                                    </w:rPr>
                                    <w:t>LAB 0</w:t>
                                  </w:r>
                                  <w:r w:rsidR="003A49F4">
                                    <w:rPr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EEEDC0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9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" filled="f" stroked="f" strokeweight=".5pt">
                      <v:textbox>
                        <w:txbxContent>
                          <w:p w14:paraId="35004D36" w14:textId="37A1D004" w:rsidR="001C3080" w:rsidRDefault="00873C20" w:rsidP="00D077E9">
                            <w:pPr>
                              <w:pStyle w:val="Title"/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BẢO TRÌ MÁY TÍNH</w:t>
                            </w:r>
                          </w:p>
                          <w:p w14:paraId="434A1EAD" w14:textId="40D5D37F" w:rsidR="00873C20" w:rsidRPr="001C3080" w:rsidRDefault="00873C20" w:rsidP="00D077E9">
                            <w:pPr>
                              <w:pStyle w:val="Title"/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LAB 0</w:t>
                            </w:r>
                            <w:r w:rsidR="003A49F4">
                              <w:rPr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77918F0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D1601DC" wp14:editId="505246F6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3E9E1941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064249A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BCBDB76" w14:textId="439F7510" w:rsidR="009C5B25" w:rsidRDefault="009C5B25" w:rsidP="009C5B25"/>
          <w:p w14:paraId="6209E35C" w14:textId="4C0C87F4" w:rsidR="00D077E9" w:rsidRDefault="0056058D" w:rsidP="00D077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E80AA6" wp14:editId="450826E8">
                  <wp:extent cx="2051437" cy="2051437"/>
                  <wp:effectExtent l="0" t="0" r="6350" b="6350"/>
                  <wp:docPr id="1470475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6115" cy="205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7E9" w14:paraId="3386B0AA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CDCFC2B" w14:textId="78AA20E5" w:rsidR="00D077E9" w:rsidRDefault="00D077E9" w:rsidP="00D077E9"/>
          <w:p w14:paraId="14C2B765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7F7936E3" wp14:editId="683B9567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512B101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0D0252E5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2D32CD52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10FB8A20" w14:textId="0E2E99E6" w:rsidR="00D077E9" w:rsidRDefault="0079492A" w:rsidP="00D077E9">
            <w:sdt>
              <w:sdtPr>
                <w:id w:val="-1740469667"/>
                <w:placeholder>
                  <w:docPart w:val="ABA4ECC8B9BB43EF9078444D80907EFD"/>
                </w:placeholder>
                <w15:appearance w15:val="hidden"/>
              </w:sdtPr>
              <w:sdtEndPr/>
              <w:sdtContent>
                <w:r w:rsidR="00EB007E">
                  <w:t>IT</w:t>
                </w:r>
                <w:r w:rsidR="00F834B2">
                  <w:t>DLU</w:t>
                </w:r>
                <w:r w:rsidR="00EB007E">
                  <w:t xml:space="preserve"> – Da Lat University</w:t>
                </w:r>
              </w:sdtContent>
            </w:sdt>
          </w:p>
          <w:p w14:paraId="1CEE9E1B" w14:textId="42E478A0" w:rsidR="00D077E9" w:rsidRDefault="00EA431A" w:rsidP="00D077E9">
            <w:r>
              <w:t xml:space="preserve">Nguyen Van Huy Dung </w:t>
            </w:r>
          </w:p>
          <w:p w14:paraId="0934394B" w14:textId="77777777"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14:paraId="513428FF" w14:textId="2D55607E" w:rsidR="00D077E9" w:rsidRDefault="00D077E9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2760D5" wp14:editId="45A6CE49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7551BBF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1CE8D9D" wp14:editId="664D5254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F9144D8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" fillcolor="white [3212]" stroked="f" strokeweight="2pt">
                <w10:wrap anchory="page"/>
              </v:rect>
            </w:pict>
          </mc:Fallback>
        </mc:AlternateContent>
      </w:r>
      <w:r>
        <w:br w:type="page"/>
      </w:r>
    </w:p>
    <w:p w14:paraId="4457F406" w14:textId="1B1586ED" w:rsidR="0087605E" w:rsidRDefault="009F782A" w:rsidP="00CF241B">
      <w:pPr>
        <w:pStyle w:val="Heading1"/>
      </w:pPr>
      <w:r w:rsidRPr="005B17F3">
        <w:lastRenderedPageBreak/>
        <w:t xml:space="preserve">LAB </w:t>
      </w:r>
      <w:r>
        <w:t>0</w:t>
      </w:r>
      <w:r w:rsidR="002B590F">
        <w:t>2</w:t>
      </w:r>
      <w:r>
        <w:t xml:space="preserve">: CÀI ĐẶT </w:t>
      </w:r>
      <w:r w:rsidR="00A24FCB">
        <w:t>OS</w:t>
      </w:r>
      <w:r w:rsidR="005819E3">
        <w:t xml:space="preserve"> CHUẨN</w:t>
      </w:r>
      <w:r w:rsidR="00490C97">
        <w:t xml:space="preserve"> </w:t>
      </w:r>
      <w:r w:rsidR="00751AF6">
        <w:t>UEFI</w:t>
      </w:r>
      <w:r w:rsidR="00F67BCF">
        <w:t xml:space="preserve"> </w:t>
      </w:r>
      <w:r>
        <w:t xml:space="preserve">TRÊN </w:t>
      </w:r>
      <w:r w:rsidR="007849B2">
        <w:t xml:space="preserve">    </w:t>
      </w:r>
      <w:r>
        <w:t>VMWARE WORKSATION</w:t>
      </w:r>
    </w:p>
    <w:p w14:paraId="7B6C278B" w14:textId="77777777" w:rsidR="00FC7699" w:rsidRDefault="00FC7699" w:rsidP="00FC7699">
      <w:pPr>
        <w:pStyle w:val="Content"/>
      </w:pPr>
    </w:p>
    <w:p w14:paraId="55CA075A" w14:textId="5A1DEEBB" w:rsidR="005409B3" w:rsidRDefault="009F782A" w:rsidP="00446E30">
      <w:pPr>
        <w:pStyle w:val="Heading2"/>
      </w:pPr>
      <w:proofErr w:type="spellStart"/>
      <w:r w:rsidRPr="009F782A">
        <w:t>Mục</w:t>
      </w:r>
      <w:proofErr w:type="spellEnd"/>
      <w:r w:rsidRPr="009F782A">
        <w:t xml:space="preserve"> </w:t>
      </w:r>
      <w:proofErr w:type="spellStart"/>
      <w:r w:rsidRPr="009F782A">
        <w:t>đích</w:t>
      </w:r>
      <w:proofErr w:type="spellEnd"/>
      <w:r w:rsidRPr="009F782A">
        <w:t>:</w:t>
      </w:r>
    </w:p>
    <w:p w14:paraId="20AB4B11" w14:textId="77777777" w:rsidR="00625295" w:rsidRDefault="005C165E" w:rsidP="00625295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 w:rsidRPr="005C165E">
        <w:rPr>
          <w:rFonts w:eastAsia="Calibri" w:cs="Times New Roman"/>
          <w:b w:val="0"/>
          <w:color w:val="auto"/>
          <w:sz w:val="26"/>
        </w:rPr>
        <w:t>Nắm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được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cách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cấu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một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số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tin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trong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gramStart"/>
      <w:r w:rsidR="0081265B">
        <w:rPr>
          <w:rFonts w:eastAsia="Calibri" w:cs="Times New Roman"/>
          <w:b w:val="0"/>
          <w:color w:val="auto"/>
          <w:sz w:val="26"/>
        </w:rPr>
        <w:t xml:space="preserve">UEFI </w:t>
      </w:r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như</w:t>
      </w:r>
      <w:proofErr w:type="spellEnd"/>
      <w:proofErr w:type="gram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chọn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thiết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bị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khởi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động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đầu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C165E">
        <w:rPr>
          <w:rFonts w:eastAsia="Calibri" w:cs="Times New Roman"/>
          <w:b w:val="0"/>
          <w:color w:val="auto"/>
          <w:sz w:val="26"/>
        </w:rPr>
        <w:t>tiên</w:t>
      </w:r>
      <w:proofErr w:type="spellEnd"/>
      <w:r w:rsidRPr="005C165E">
        <w:rPr>
          <w:rFonts w:eastAsia="Calibri" w:cs="Times New Roman"/>
          <w:b w:val="0"/>
          <w:color w:val="auto"/>
          <w:sz w:val="26"/>
        </w:rPr>
        <w:t>.</w:t>
      </w:r>
    </w:p>
    <w:p w14:paraId="26BBDD38" w14:textId="2394DB3C" w:rsidR="00625295" w:rsidRPr="00625295" w:rsidRDefault="00625295" w:rsidP="00625295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 w:rsidRPr="00625295">
        <w:rPr>
          <w:rFonts w:eastAsia="Calibri" w:cs="Times New Roman"/>
          <w:b w:val="0"/>
          <w:color w:val="auto"/>
          <w:sz w:val="26"/>
        </w:rPr>
        <w:t>Cài</w:t>
      </w:r>
      <w:proofErr w:type="spellEnd"/>
      <w:r w:rsidRPr="0062529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25295">
        <w:rPr>
          <w:rFonts w:eastAsia="Calibri" w:cs="Times New Roman"/>
          <w:b w:val="0"/>
          <w:color w:val="auto"/>
          <w:sz w:val="26"/>
        </w:rPr>
        <w:t>hệ</w:t>
      </w:r>
      <w:proofErr w:type="spellEnd"/>
      <w:r w:rsidRPr="0062529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25295">
        <w:rPr>
          <w:rFonts w:eastAsia="Calibri" w:cs="Times New Roman"/>
          <w:b w:val="0"/>
          <w:color w:val="auto"/>
          <w:sz w:val="26"/>
        </w:rPr>
        <w:t>điều</w:t>
      </w:r>
      <w:proofErr w:type="spellEnd"/>
      <w:r w:rsidRPr="0062529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25295">
        <w:rPr>
          <w:rFonts w:eastAsia="Calibri" w:cs="Times New Roman"/>
          <w:b w:val="0"/>
          <w:color w:val="auto"/>
          <w:sz w:val="26"/>
        </w:rPr>
        <w:t>hành</w:t>
      </w:r>
      <w:proofErr w:type="spellEnd"/>
      <w:r w:rsidRPr="00625295">
        <w:rPr>
          <w:rFonts w:eastAsia="Calibri" w:cs="Times New Roman"/>
          <w:b w:val="0"/>
          <w:color w:val="auto"/>
          <w:sz w:val="26"/>
        </w:rPr>
        <w:t xml:space="preserve"> Windows </w:t>
      </w:r>
      <w:proofErr w:type="spellStart"/>
      <w:r w:rsidRPr="00625295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Pr="0062529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25295">
        <w:rPr>
          <w:rFonts w:eastAsia="Calibri" w:cs="Times New Roman"/>
          <w:b w:val="0"/>
          <w:color w:val="auto"/>
          <w:sz w:val="26"/>
        </w:rPr>
        <w:t>chế</w:t>
      </w:r>
      <w:proofErr w:type="spellEnd"/>
      <w:r w:rsidRPr="0062529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25295">
        <w:rPr>
          <w:rFonts w:eastAsia="Calibri" w:cs="Times New Roman"/>
          <w:b w:val="0"/>
          <w:color w:val="auto"/>
          <w:sz w:val="26"/>
        </w:rPr>
        <w:t>độ</w:t>
      </w:r>
      <w:proofErr w:type="spellEnd"/>
      <w:r w:rsidRPr="00625295">
        <w:rPr>
          <w:rFonts w:eastAsia="Calibri" w:cs="Times New Roman"/>
          <w:b w:val="0"/>
          <w:color w:val="auto"/>
          <w:sz w:val="26"/>
        </w:rPr>
        <w:t xml:space="preserve"> boot UEFI</w:t>
      </w:r>
    </w:p>
    <w:p w14:paraId="2EB8C690" w14:textId="77777777" w:rsidR="00C04633" w:rsidRPr="00D51647" w:rsidRDefault="00C04633" w:rsidP="00C04633">
      <w:p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</w:p>
    <w:p w14:paraId="5BCDEA06" w14:textId="5B3EEF42" w:rsidR="00753C81" w:rsidRDefault="00012662" w:rsidP="00012662">
      <w:pPr>
        <w:pStyle w:val="Heading2"/>
      </w:pPr>
      <w:proofErr w:type="spellStart"/>
      <w:r w:rsidRPr="00012662">
        <w:t>Yêu</w:t>
      </w:r>
      <w:proofErr w:type="spellEnd"/>
      <w:r w:rsidRPr="00012662">
        <w:t xml:space="preserve"> </w:t>
      </w:r>
      <w:proofErr w:type="spellStart"/>
      <w:r w:rsidRPr="00012662">
        <w:t>Cầu</w:t>
      </w:r>
      <w:proofErr w:type="spellEnd"/>
      <w:r w:rsidRPr="00012662">
        <w:t>:</w:t>
      </w:r>
    </w:p>
    <w:p w14:paraId="3F2D0CAD" w14:textId="77777777" w:rsidR="00BE75D3" w:rsidRPr="00BE75D3" w:rsidRDefault="00BE75D3" w:rsidP="00BE75D3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 w:rsidRPr="00BE75D3">
        <w:rPr>
          <w:rFonts w:eastAsia="Calibri" w:cs="Times New Roman"/>
          <w:b w:val="0"/>
          <w:color w:val="auto"/>
          <w:sz w:val="26"/>
        </w:rPr>
        <w:t>Sinh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đổi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tên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file: </w:t>
      </w:r>
      <w:r w:rsidRPr="00BE75D3">
        <w:rPr>
          <w:rFonts w:eastAsia="Calibri" w:cs="Times New Roman"/>
          <w:bCs/>
          <w:color w:val="FF0000"/>
          <w:sz w:val="26"/>
        </w:rPr>
        <w:t>Labx_Lop_HoTen_MSSV</w:t>
      </w:r>
      <w:r w:rsidRPr="00BE75D3">
        <w:rPr>
          <w:rFonts w:eastAsia="Calibri" w:cs="Times New Roman"/>
          <w:b w:val="0"/>
          <w:color w:val="auto"/>
          <w:sz w:val="26"/>
        </w:rPr>
        <w:t xml:space="preserve">.docx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tin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tương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ứng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của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bạn</w:t>
      </w:r>
      <w:proofErr w:type="spellEnd"/>
    </w:p>
    <w:p w14:paraId="3E4C156D" w14:textId="77777777" w:rsidR="00BE75D3" w:rsidRPr="00BE75D3" w:rsidRDefault="00BE75D3" w:rsidP="00BE75D3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 w:rsidRPr="00BE75D3">
        <w:rPr>
          <w:rFonts w:eastAsia="Calibri" w:cs="Times New Roman"/>
          <w:b w:val="0"/>
          <w:color w:val="auto"/>
          <w:sz w:val="26"/>
        </w:rPr>
        <w:t>Sinh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làm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xong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câu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nào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lại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câu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đó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lưu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trực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tiếp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vào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file: </w:t>
      </w:r>
      <w:r w:rsidRPr="00BE75D3">
        <w:rPr>
          <w:rFonts w:eastAsia="Calibri" w:cs="Times New Roman"/>
          <w:bCs/>
          <w:color w:val="FF0000"/>
          <w:sz w:val="26"/>
        </w:rPr>
        <w:t>Labx_Lop_HoTen_MSSV</w:t>
      </w:r>
      <w:r w:rsidRPr="00BE75D3">
        <w:rPr>
          <w:rFonts w:eastAsia="Calibri" w:cs="Times New Roman"/>
          <w:b w:val="0"/>
          <w:color w:val="auto"/>
          <w:sz w:val="26"/>
        </w:rPr>
        <w:t>.docx (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chỉ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kết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quả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một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số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bước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thiết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không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phải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từng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bước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>)</w:t>
      </w:r>
    </w:p>
    <w:p w14:paraId="07DEC281" w14:textId="77777777" w:rsidR="00BE75D3" w:rsidRDefault="00BE75D3" w:rsidP="00BE75D3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 w:rsidRPr="00BE75D3">
        <w:rPr>
          <w:rFonts w:eastAsia="Calibri" w:cs="Times New Roman"/>
          <w:b w:val="0"/>
          <w:color w:val="auto"/>
          <w:sz w:val="26"/>
        </w:rPr>
        <w:t>Cuối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giờ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nộp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lại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toàn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bộ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bài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làm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cho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giáo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(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thức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nộp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bài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giáo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báo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trên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lớp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>)</w:t>
      </w:r>
    </w:p>
    <w:p w14:paraId="379F25F2" w14:textId="4082F8FE" w:rsidR="00C94FD0" w:rsidRDefault="00C94FD0">
      <w:pPr>
        <w:spacing w:after="200"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</w:rPr>
        <w:br w:type="page"/>
      </w:r>
    </w:p>
    <w:p w14:paraId="16ABADBF" w14:textId="1B5243B1" w:rsidR="00BA2522" w:rsidRDefault="00C94FD0" w:rsidP="009C05CA">
      <w:pPr>
        <w:pStyle w:val="Heading2"/>
      </w:pP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3102E9C2" w14:textId="77777777" w:rsidR="009A6C25" w:rsidRDefault="009A6C25" w:rsidP="009A6C25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  <w:proofErr w:type="spellStart"/>
      <w:r>
        <w:rPr>
          <w:rFonts w:eastAsia="Calibri" w:cs="Times New Roman"/>
          <w:bCs/>
          <w:color w:val="auto"/>
          <w:sz w:val="26"/>
        </w:rPr>
        <w:t>Yêu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cầu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SV </w:t>
      </w:r>
      <w:proofErr w:type="spellStart"/>
      <w:r>
        <w:rPr>
          <w:rFonts w:eastAsia="Calibri" w:cs="Times New Roman"/>
          <w:bCs/>
          <w:color w:val="auto"/>
          <w:sz w:val="26"/>
        </w:rPr>
        <w:t>kết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nối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tới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SRV03 </w:t>
      </w:r>
      <w:proofErr w:type="spellStart"/>
      <w:r>
        <w:rPr>
          <w:rFonts w:eastAsia="Calibri" w:cs="Times New Roman"/>
          <w:bCs/>
          <w:color w:val="auto"/>
          <w:sz w:val="26"/>
        </w:rPr>
        <w:t>hoặc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SRV05 (Icon </w:t>
      </w:r>
      <w:proofErr w:type="spellStart"/>
      <w:r>
        <w:rPr>
          <w:rFonts w:eastAsia="Calibri" w:cs="Times New Roman"/>
          <w:bCs/>
          <w:color w:val="auto"/>
          <w:sz w:val="26"/>
        </w:rPr>
        <w:t>kết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nối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được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đặt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trên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màn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hình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Desktop </w:t>
      </w:r>
      <w:proofErr w:type="spellStart"/>
      <w:r>
        <w:rPr>
          <w:rFonts w:eastAsia="Calibri" w:cs="Times New Roman"/>
          <w:bCs/>
          <w:color w:val="auto"/>
          <w:sz w:val="26"/>
        </w:rPr>
        <w:t>của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máy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sinh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đang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ngồi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). </w:t>
      </w:r>
      <w:proofErr w:type="spellStart"/>
      <w:r>
        <w:rPr>
          <w:rFonts w:eastAsia="Calibri" w:cs="Times New Roman"/>
          <w:bCs/>
          <w:color w:val="auto"/>
          <w:sz w:val="26"/>
        </w:rPr>
        <w:t>Sử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dụng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phần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mềm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VMWare Workstation </w:t>
      </w:r>
      <w:proofErr w:type="spellStart"/>
      <w:r>
        <w:rPr>
          <w:rFonts w:eastAsia="Calibri" w:cs="Times New Roman"/>
          <w:bCs/>
          <w:color w:val="auto"/>
          <w:sz w:val="26"/>
        </w:rPr>
        <w:t>trên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server </w:t>
      </w:r>
      <w:proofErr w:type="spellStart"/>
      <w:r>
        <w:rPr>
          <w:rFonts w:eastAsia="Calibri" w:cs="Times New Roman"/>
          <w:bCs/>
          <w:color w:val="auto"/>
          <w:sz w:val="26"/>
        </w:rPr>
        <w:t>để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thực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hiện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các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yêu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cầu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của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bài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Lab</w:t>
      </w:r>
    </w:p>
    <w:p w14:paraId="57CE8F71" w14:textId="77777777" w:rsidR="009A6C25" w:rsidRDefault="009A6C25" w:rsidP="009A6C25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</w:p>
    <w:p w14:paraId="2A61C555" w14:textId="77777777" w:rsidR="009A6C25" w:rsidRPr="00475526" w:rsidRDefault="009A6C25" w:rsidP="009A6C25">
      <w:pPr>
        <w:spacing w:line="360" w:lineRule="auto"/>
        <w:ind w:left="1080"/>
        <w:contextualSpacing/>
        <w:rPr>
          <w:rFonts w:eastAsia="Calibri" w:cs="Times New Roman"/>
          <w:b w:val="0"/>
          <w:color w:val="FF0000"/>
          <w:sz w:val="26"/>
        </w:rPr>
      </w:pPr>
      <w:proofErr w:type="spellStart"/>
      <w:r w:rsidRPr="00441082">
        <w:rPr>
          <w:rFonts w:eastAsia="Calibri" w:cs="Times New Roman"/>
          <w:bCs/>
          <w:color w:val="auto"/>
          <w:sz w:val="26"/>
        </w:rPr>
        <w:t>Lưu</w:t>
      </w:r>
      <w:proofErr w:type="spellEnd"/>
      <w:r w:rsidRPr="00441082">
        <w:rPr>
          <w:rFonts w:eastAsia="Calibri" w:cs="Times New Roman"/>
          <w:bCs/>
          <w:color w:val="auto"/>
          <w:sz w:val="26"/>
        </w:rPr>
        <w:t xml:space="preserve"> ý:</w:t>
      </w:r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Sinh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viên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không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được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lưu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máy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ảo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trên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ổ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đĩa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r w:rsidRPr="00475526">
        <w:rPr>
          <w:rFonts w:eastAsia="Calibri" w:cs="Times New Roman"/>
          <w:bCs/>
          <w:color w:val="FF0000"/>
          <w:sz w:val="26"/>
        </w:rPr>
        <w:t>C:\</w:t>
      </w:r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hoặc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ổ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đĩa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r w:rsidRPr="00475526">
        <w:rPr>
          <w:rFonts w:eastAsia="Calibri" w:cs="Times New Roman"/>
          <w:bCs/>
          <w:color w:val="FF0000"/>
          <w:sz w:val="26"/>
        </w:rPr>
        <w:t>Z:\.</w:t>
      </w:r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Chỉ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lưu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file word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trên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ổ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đĩa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r w:rsidRPr="00475526">
        <w:rPr>
          <w:rFonts w:eastAsia="Calibri" w:cs="Times New Roman"/>
          <w:bCs/>
          <w:color w:val="FF0000"/>
          <w:sz w:val="26"/>
        </w:rPr>
        <w:t>Z:\</w:t>
      </w:r>
    </w:p>
    <w:p w14:paraId="28892952" w14:textId="77777777" w:rsidR="009A6C25" w:rsidRPr="009A6C25" w:rsidRDefault="009A6C25" w:rsidP="009A6C25"/>
    <w:p w14:paraId="34DE42ED" w14:textId="697F91D3" w:rsidR="00A97FB4" w:rsidRPr="006E625B" w:rsidRDefault="00A97FB4" w:rsidP="00A97FB4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 w:rsidRPr="006E625B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6E625B">
        <w:rPr>
          <w:rFonts w:eastAsia="Calibri" w:cs="Times New Roman"/>
          <w:bCs/>
          <w:color w:val="auto"/>
          <w:sz w:val="26"/>
        </w:rPr>
        <w:t xml:space="preserve"> 1:</w:t>
      </w:r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AD5BB5">
        <w:rPr>
          <w:rFonts w:eastAsia="Calibri" w:cs="Times New Roman"/>
          <w:b w:val="0"/>
          <w:color w:val="auto"/>
          <w:sz w:val="26"/>
        </w:rPr>
        <w:t>Tạo</w:t>
      </w:r>
      <w:proofErr w:type="spellEnd"/>
      <w:r w:rsidRPr="00AD5BB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AD5BB5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AD5BB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AD5BB5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Pr="00AD5BB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AD5BB5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Pr="00AD5BB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AD5BB5">
        <w:rPr>
          <w:rFonts w:eastAsia="Calibri" w:cs="Times New Roman"/>
          <w:b w:val="0"/>
          <w:color w:val="auto"/>
          <w:sz w:val="26"/>
        </w:rPr>
        <w:t>kiểu</w:t>
      </w:r>
      <w:proofErr w:type="spellEnd"/>
      <w:r w:rsidRPr="00AD5BB5">
        <w:rPr>
          <w:rFonts w:eastAsia="Calibri" w:cs="Times New Roman"/>
          <w:b w:val="0"/>
          <w:color w:val="auto"/>
          <w:sz w:val="26"/>
        </w:rPr>
        <w:t xml:space="preserve"> boot </w:t>
      </w:r>
      <w:r>
        <w:rPr>
          <w:rFonts w:eastAsia="Calibri" w:cs="Times New Roman"/>
          <w:b w:val="0"/>
          <w:color w:val="auto"/>
          <w:sz w:val="26"/>
        </w:rPr>
        <w:t>UEFI</w:t>
      </w:r>
      <w:r w:rsidR="00C37012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đặt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tên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theo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quy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tắc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sau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: </w:t>
      </w:r>
      <w:proofErr w:type="spellStart"/>
      <w:r w:rsidRPr="006E625B">
        <w:rPr>
          <w:rFonts w:eastAsia="Calibri" w:cs="Times New Roman"/>
          <w:bCs/>
          <w:color w:val="FF0000"/>
          <w:sz w:val="26"/>
        </w:rPr>
        <w:t>HoTenSinhVien_MSSV</w:t>
      </w:r>
      <w:r w:rsidR="00C37012">
        <w:rPr>
          <w:rFonts w:eastAsia="Calibri" w:cs="Times New Roman"/>
          <w:bCs/>
          <w:color w:val="FF0000"/>
          <w:sz w:val="26"/>
        </w:rPr>
        <w:t>_UEFI</w:t>
      </w:r>
      <w:proofErr w:type="spellEnd"/>
    </w:p>
    <w:p w14:paraId="4DBA5AB5" w14:textId="77777777" w:rsidR="00A97FB4" w:rsidRPr="006E625B" w:rsidRDefault="00A97FB4" w:rsidP="00A97FB4">
      <w:pPr>
        <w:numPr>
          <w:ilvl w:val="0"/>
          <w:numId w:val="14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6E625B">
        <w:rPr>
          <w:rFonts w:eastAsia="Calibri" w:cs="Times New Roman"/>
          <w:b w:val="0"/>
          <w:color w:val="auto"/>
          <w:sz w:val="26"/>
        </w:rPr>
        <w:t>Disk: 100GB</w:t>
      </w:r>
    </w:p>
    <w:p w14:paraId="0136BF14" w14:textId="77777777" w:rsidR="00A97FB4" w:rsidRPr="006E625B" w:rsidRDefault="00A97FB4" w:rsidP="00A97FB4">
      <w:pPr>
        <w:numPr>
          <w:ilvl w:val="0"/>
          <w:numId w:val="14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6E625B">
        <w:rPr>
          <w:rFonts w:eastAsia="Calibri" w:cs="Times New Roman"/>
          <w:b w:val="0"/>
          <w:color w:val="auto"/>
          <w:sz w:val="26"/>
        </w:rPr>
        <w:t>RAM: 4GB</w:t>
      </w:r>
    </w:p>
    <w:p w14:paraId="2C4D1644" w14:textId="77777777" w:rsidR="00A97FB4" w:rsidRDefault="00A97FB4" w:rsidP="00A97FB4">
      <w:pPr>
        <w:numPr>
          <w:ilvl w:val="0"/>
          <w:numId w:val="14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6E625B">
        <w:rPr>
          <w:rFonts w:eastAsia="Calibri" w:cs="Times New Roman"/>
          <w:b w:val="0"/>
          <w:color w:val="auto"/>
          <w:sz w:val="26"/>
        </w:rPr>
        <w:t xml:space="preserve">CPU: 2 </w:t>
      </w:r>
      <w:proofErr w:type="gramStart"/>
      <w:r w:rsidRPr="006E625B">
        <w:rPr>
          <w:rFonts w:eastAsia="Calibri" w:cs="Times New Roman"/>
          <w:b w:val="0"/>
          <w:color w:val="auto"/>
          <w:sz w:val="26"/>
        </w:rPr>
        <w:t>core</w:t>
      </w:r>
      <w:proofErr w:type="gramEnd"/>
    </w:p>
    <w:p w14:paraId="245C0ACB" w14:textId="690083D1" w:rsidR="00A97FB4" w:rsidRDefault="00EE31DB" w:rsidP="00EE31DB">
      <w:p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EE31DB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53CDCEC1" wp14:editId="7567E0A8">
            <wp:extent cx="6470650" cy="43434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D5C9" w14:textId="77777777" w:rsidR="00A97FB4" w:rsidRPr="002C0928" w:rsidRDefault="00A97FB4" w:rsidP="00A97FB4">
      <w:pPr>
        <w:spacing w:line="360" w:lineRule="auto"/>
        <w:ind w:firstLine="720"/>
        <w:rPr>
          <w:rFonts w:eastAsia="Calibri" w:cs="Times New Roman"/>
          <w:b w:val="0"/>
          <w:color w:val="FF0000"/>
          <w:sz w:val="26"/>
        </w:rPr>
      </w:pPr>
      <w:proofErr w:type="spellStart"/>
      <w:r w:rsidRPr="002C0928">
        <w:rPr>
          <w:rFonts w:eastAsia="Calibri" w:cs="Times New Roman"/>
          <w:bCs/>
          <w:color w:val="auto"/>
          <w:sz w:val="26"/>
        </w:rPr>
        <w:lastRenderedPageBreak/>
        <w:t>Câu</w:t>
      </w:r>
      <w:proofErr w:type="spellEnd"/>
      <w:r w:rsidRPr="002C0928">
        <w:rPr>
          <w:rFonts w:eastAsia="Calibri" w:cs="Times New Roman"/>
          <w:bCs/>
          <w:color w:val="auto"/>
          <w:sz w:val="26"/>
        </w:rPr>
        <w:t xml:space="preserve"> 2:</w:t>
      </w:r>
      <w:r w:rsidRPr="002C0928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Dùng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Windows PE (</w:t>
      </w:r>
      <w:proofErr w:type="spellStart"/>
      <w:r w:rsidRPr="00EE31DB">
        <w:rPr>
          <w:rFonts w:eastAsia="Calibri" w:cs="Times New Roman"/>
          <w:bCs/>
          <w:color w:val="auto"/>
          <w:sz w:val="26"/>
          <w:u w:val="single"/>
        </w:rPr>
        <w:t>Anhdv</w:t>
      </w:r>
      <w:proofErr w:type="spellEnd"/>
      <w:r w:rsidRPr="00EE31DB">
        <w:rPr>
          <w:rFonts w:eastAsia="Calibri" w:cs="Times New Roman"/>
          <w:bCs/>
          <w:color w:val="auto"/>
          <w:sz w:val="26"/>
          <w:u w:val="single"/>
        </w:rPr>
        <w:t xml:space="preserve"> Boot 2024 v24.1</w:t>
      </w:r>
      <w:r w:rsidRPr="00E01938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hoặc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r w:rsidRPr="00CF4744">
        <w:rPr>
          <w:rFonts w:eastAsia="Calibri" w:cs="Times New Roman"/>
          <w:bCs/>
          <w:color w:val="auto"/>
          <w:sz w:val="26"/>
        </w:rPr>
        <w:t>NHV-BOOT-2025-1900</w:t>
      </w:r>
      <w:r>
        <w:rPr>
          <w:rFonts w:eastAsia="Calibri" w:cs="Times New Roman"/>
          <w:b w:val="0"/>
          <w:color w:val="auto"/>
          <w:sz w:val="26"/>
        </w:rPr>
        <w:t xml:space="preserve">), chia </w:t>
      </w:r>
      <w:proofErr w:type="spellStart"/>
      <w:r>
        <w:rPr>
          <w:rFonts w:eastAsia="Calibri" w:cs="Times New Roman"/>
          <w:b w:val="0"/>
          <w:color w:val="auto"/>
          <w:sz w:val="26"/>
        </w:rPr>
        <w:t>đĩa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máy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ảo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tạo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ở </w:t>
      </w:r>
      <w:proofErr w:type="spellStart"/>
      <w:r>
        <w:rPr>
          <w:rFonts w:eastAsia="Calibri" w:cs="Times New Roman"/>
          <w:b w:val="0"/>
          <w:color w:val="auto"/>
          <w:sz w:val="26"/>
        </w:rPr>
        <w:t>Câu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01 </w:t>
      </w:r>
      <w:proofErr w:type="spellStart"/>
      <w:r>
        <w:rPr>
          <w:rFonts w:eastAsia="Calibri" w:cs="Times New Roman"/>
          <w:b w:val="0"/>
          <w:color w:val="auto"/>
          <w:sz w:val="26"/>
        </w:rPr>
        <w:t>thành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các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partition </w:t>
      </w:r>
      <w:proofErr w:type="spellStart"/>
      <w:r>
        <w:rPr>
          <w:rFonts w:eastAsia="Calibri" w:cs="Times New Roman"/>
          <w:b w:val="0"/>
          <w:color w:val="auto"/>
          <w:sz w:val="26"/>
        </w:rPr>
        <w:t>như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sau</w:t>
      </w:r>
      <w:proofErr w:type="spellEnd"/>
    </w:p>
    <w:p w14:paraId="591485E1" w14:textId="77777777" w:rsidR="00A97FB4" w:rsidRPr="00040586" w:rsidRDefault="00A97FB4" w:rsidP="00A97FB4">
      <w:pPr>
        <w:numPr>
          <w:ilvl w:val="0"/>
          <w:numId w:val="15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040586">
        <w:rPr>
          <w:rFonts w:eastAsia="Calibri" w:cs="Times New Roman"/>
          <w:b w:val="0"/>
          <w:color w:val="auto"/>
          <w:sz w:val="26"/>
        </w:rPr>
        <w:t>Partition 1 40</w:t>
      </w:r>
      <w:r>
        <w:rPr>
          <w:rFonts w:eastAsia="Calibri" w:cs="Times New Roman"/>
          <w:b w:val="0"/>
          <w:color w:val="auto"/>
          <w:sz w:val="26"/>
        </w:rPr>
        <w:t xml:space="preserve"> </w:t>
      </w:r>
      <w:r w:rsidRPr="00040586">
        <w:rPr>
          <w:rFonts w:eastAsia="Calibri" w:cs="Times New Roman"/>
          <w:b w:val="0"/>
          <w:color w:val="auto"/>
          <w:sz w:val="26"/>
        </w:rPr>
        <w:t>GB</w:t>
      </w:r>
      <w:r>
        <w:rPr>
          <w:rFonts w:eastAsia="Calibri" w:cs="Times New Roman"/>
          <w:b w:val="0"/>
          <w:color w:val="auto"/>
          <w:sz w:val="26"/>
        </w:rPr>
        <w:t xml:space="preserve"> Primary</w:t>
      </w:r>
    </w:p>
    <w:p w14:paraId="0360E2BB" w14:textId="74FF7863" w:rsidR="00A97FB4" w:rsidRDefault="00A97FB4" w:rsidP="00A97FB4">
      <w:pPr>
        <w:numPr>
          <w:ilvl w:val="0"/>
          <w:numId w:val="15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040586">
        <w:rPr>
          <w:rFonts w:eastAsia="Calibri" w:cs="Times New Roman"/>
          <w:b w:val="0"/>
          <w:color w:val="auto"/>
          <w:sz w:val="26"/>
        </w:rPr>
        <w:t xml:space="preserve">Partition 2 </w:t>
      </w:r>
      <w:r w:rsidR="00FB1541">
        <w:rPr>
          <w:rFonts w:eastAsia="Calibri" w:cs="Times New Roman"/>
          <w:b w:val="0"/>
          <w:color w:val="auto"/>
          <w:sz w:val="26"/>
        </w:rPr>
        <w:t>3</w:t>
      </w:r>
      <w:r>
        <w:rPr>
          <w:rFonts w:eastAsia="Calibri" w:cs="Times New Roman"/>
          <w:b w:val="0"/>
          <w:color w:val="auto"/>
          <w:sz w:val="26"/>
        </w:rPr>
        <w:t>0 GB Primary</w:t>
      </w:r>
    </w:p>
    <w:p w14:paraId="36E6D92E" w14:textId="317FA4AA" w:rsidR="00A97FB4" w:rsidRDefault="00A97FB4" w:rsidP="00A97FB4">
      <w:pPr>
        <w:numPr>
          <w:ilvl w:val="0"/>
          <w:numId w:val="15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040586">
        <w:rPr>
          <w:rFonts w:eastAsia="Calibri" w:cs="Times New Roman"/>
          <w:b w:val="0"/>
          <w:color w:val="auto"/>
          <w:sz w:val="26"/>
        </w:rPr>
        <w:t xml:space="preserve">Partition </w:t>
      </w:r>
      <w:r>
        <w:rPr>
          <w:rFonts w:eastAsia="Calibri" w:cs="Times New Roman"/>
          <w:b w:val="0"/>
          <w:color w:val="auto"/>
          <w:sz w:val="26"/>
        </w:rPr>
        <w:t>3</w:t>
      </w:r>
      <w:r w:rsidRPr="00040586">
        <w:rPr>
          <w:rFonts w:eastAsia="Calibri" w:cs="Times New Roman"/>
          <w:b w:val="0"/>
          <w:color w:val="auto"/>
          <w:sz w:val="26"/>
        </w:rPr>
        <w:t xml:space="preserve"> </w:t>
      </w:r>
      <w:r w:rsidR="00FB1541">
        <w:rPr>
          <w:rFonts w:eastAsia="Calibri" w:cs="Times New Roman"/>
          <w:b w:val="0"/>
          <w:color w:val="auto"/>
          <w:sz w:val="26"/>
        </w:rPr>
        <w:t>3</w:t>
      </w:r>
      <w:r>
        <w:rPr>
          <w:rFonts w:eastAsia="Calibri" w:cs="Times New Roman"/>
          <w:b w:val="0"/>
          <w:color w:val="auto"/>
          <w:sz w:val="26"/>
        </w:rPr>
        <w:t xml:space="preserve">0 GB </w:t>
      </w:r>
      <w:r w:rsidR="00844BA2">
        <w:rPr>
          <w:rFonts w:eastAsia="Calibri" w:cs="Times New Roman"/>
          <w:b w:val="0"/>
          <w:color w:val="auto"/>
          <w:sz w:val="26"/>
        </w:rPr>
        <w:t>Primary</w:t>
      </w:r>
      <w:r w:rsidR="005005CE">
        <w:rPr>
          <w:rFonts w:eastAsia="Calibri" w:cs="Times New Roman"/>
          <w:b w:val="0"/>
          <w:color w:val="auto"/>
          <w:sz w:val="26"/>
        </w:rPr>
        <w:t xml:space="preserve"> </w:t>
      </w:r>
    </w:p>
    <w:p w14:paraId="59A0F310" w14:textId="54E024C3" w:rsidR="001359BD" w:rsidRDefault="00080AFC" w:rsidP="00080AFC">
      <w:pPr>
        <w:spacing w:line="360" w:lineRule="auto"/>
        <w:jc w:val="center"/>
        <w:rPr>
          <w:rFonts w:eastAsia="Calibri" w:cs="Times New Roman"/>
          <w:bCs/>
          <w:color w:val="auto"/>
          <w:sz w:val="26"/>
        </w:rPr>
      </w:pPr>
      <w:r w:rsidRPr="00080AFC">
        <w:rPr>
          <w:rFonts w:eastAsia="Calibri" w:cs="Times New Roman"/>
          <w:bCs/>
          <w:color w:val="auto"/>
          <w:sz w:val="26"/>
        </w:rPr>
        <w:drawing>
          <wp:inline distT="0" distB="0" distL="0" distR="0" wp14:anchorId="370B5CC9" wp14:editId="351BA52D">
            <wp:extent cx="6309360" cy="31750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8F00" w14:textId="5AA9FEB4" w:rsidR="001359BD" w:rsidRDefault="001359BD" w:rsidP="001359BD">
      <w:pPr>
        <w:spacing w:line="360" w:lineRule="auto"/>
        <w:ind w:firstLine="720"/>
        <w:rPr>
          <w:rFonts w:eastAsia="Calibri" w:cs="Times New Roman"/>
          <w:b w:val="0"/>
          <w:color w:val="FF0000"/>
          <w:sz w:val="26"/>
        </w:rPr>
      </w:pPr>
      <w:proofErr w:type="spellStart"/>
      <w:r w:rsidRPr="001359BD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1359BD">
        <w:rPr>
          <w:rFonts w:eastAsia="Calibri" w:cs="Times New Roman"/>
          <w:bCs/>
          <w:color w:val="auto"/>
          <w:sz w:val="26"/>
        </w:rPr>
        <w:t xml:space="preserve"> 3:</w:t>
      </w:r>
      <w:r w:rsidRPr="001359BD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Cài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hệ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điều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hành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Windows 10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lên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Partition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đầu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tiên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của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đã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chia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đĩa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ở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Câu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02. Sau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khi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cài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đặt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cài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59BD">
        <w:rPr>
          <w:rFonts w:eastAsia="Calibri" w:cs="Times New Roman"/>
          <w:b w:val="0"/>
          <w:color w:val="auto"/>
          <w:sz w:val="26"/>
        </w:rPr>
        <w:t>đặt</w:t>
      </w:r>
      <w:proofErr w:type="spellEnd"/>
      <w:r w:rsidRPr="001359BD">
        <w:rPr>
          <w:rFonts w:eastAsia="Calibri" w:cs="Times New Roman"/>
          <w:b w:val="0"/>
          <w:color w:val="auto"/>
          <w:sz w:val="26"/>
        </w:rPr>
        <w:t xml:space="preserve"> </w:t>
      </w:r>
      <w:r w:rsidRPr="001359BD">
        <w:rPr>
          <w:rFonts w:eastAsia="Calibri" w:cs="Times New Roman"/>
          <w:b w:val="0"/>
          <w:color w:val="FF0000"/>
          <w:sz w:val="26"/>
        </w:rPr>
        <w:t>VMware Tools.</w:t>
      </w:r>
    </w:p>
    <w:p w14:paraId="469D2CDC" w14:textId="32958139" w:rsidR="005005CE" w:rsidRPr="001359BD" w:rsidRDefault="005005CE" w:rsidP="005005CE">
      <w:pPr>
        <w:spacing w:line="360" w:lineRule="auto"/>
        <w:ind w:left="1080"/>
        <w:contextualSpacing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</w:rPr>
        <w:t>(</w:t>
      </w:r>
      <w:proofErr w:type="spellStart"/>
      <w:r>
        <w:rPr>
          <w:rFonts w:eastAsia="Calibri" w:cs="Times New Roman"/>
          <w:b w:val="0"/>
          <w:color w:val="auto"/>
          <w:sz w:val="26"/>
        </w:rPr>
        <w:t>Lưu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ý: </w:t>
      </w:r>
      <w:proofErr w:type="spellStart"/>
      <w:r>
        <w:rPr>
          <w:rFonts w:eastAsia="Calibri" w:cs="Times New Roman"/>
          <w:b w:val="0"/>
          <w:color w:val="auto"/>
          <w:sz w:val="26"/>
        </w:rPr>
        <w:t>phải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chuyển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r>
        <w:rPr>
          <w:rFonts w:eastAsia="Calibri" w:cs="Times New Roman"/>
          <w:b w:val="0"/>
          <w:color w:val="auto"/>
          <w:sz w:val="26"/>
        </w:rPr>
        <w:t xml:space="preserve">ổ </w:t>
      </w:r>
      <w:proofErr w:type="spellStart"/>
      <w:r>
        <w:rPr>
          <w:rFonts w:eastAsia="Calibri" w:cs="Times New Roman"/>
          <w:b w:val="0"/>
          <w:color w:val="auto"/>
          <w:sz w:val="26"/>
        </w:rPr>
        <w:t>cứng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từ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MBR sang GPT </w:t>
      </w:r>
      <w:proofErr w:type="spellStart"/>
      <w:r>
        <w:rPr>
          <w:rFonts w:eastAsia="Calibri" w:cs="Times New Roman"/>
          <w:b w:val="0"/>
          <w:color w:val="auto"/>
          <w:sz w:val="26"/>
        </w:rPr>
        <w:t>trước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khi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cài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gramStart"/>
      <w:r>
        <w:rPr>
          <w:rFonts w:eastAsia="Calibri" w:cs="Times New Roman"/>
          <w:b w:val="0"/>
          <w:color w:val="auto"/>
          <w:sz w:val="26"/>
        </w:rPr>
        <w:t>Window</w:t>
      </w:r>
      <w:r w:rsidR="00600F3B">
        <w:rPr>
          <w:rFonts w:eastAsia="Calibri" w:cs="Times New Roman"/>
          <w:b w:val="0"/>
          <w:color w:val="auto"/>
          <w:sz w:val="26"/>
        </w:rPr>
        <w:t>s</w:t>
      </w:r>
      <w:r>
        <w:rPr>
          <w:rFonts w:eastAsia="Calibri" w:cs="Times New Roman"/>
          <w:b w:val="0"/>
          <w:color w:val="auto"/>
          <w:sz w:val="26"/>
        </w:rPr>
        <w:t xml:space="preserve"> )</w:t>
      </w:r>
      <w:proofErr w:type="gramEnd"/>
    </w:p>
    <w:p w14:paraId="6CBC2E10" w14:textId="715BF86C" w:rsidR="00111A0E" w:rsidRDefault="00080AFC" w:rsidP="001359BD">
      <w:pPr>
        <w:spacing w:line="360" w:lineRule="auto"/>
        <w:rPr>
          <w:rFonts w:eastAsia="Calibri" w:cs="Times New Roman"/>
          <w:b w:val="0"/>
          <w:color w:val="auto"/>
          <w:sz w:val="26"/>
        </w:rPr>
      </w:pPr>
      <w:r w:rsidRPr="00080AFC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70563201" wp14:editId="7FE06223">
            <wp:extent cx="6309360" cy="29089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1D65" w14:textId="153DF701" w:rsidR="005912C1" w:rsidRPr="005912C1" w:rsidRDefault="005912C1" w:rsidP="005912C1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 w:rsidRPr="005912C1">
        <w:rPr>
          <w:rFonts w:eastAsia="Calibri" w:cs="Times New Roman"/>
          <w:bCs/>
          <w:color w:val="auto"/>
          <w:sz w:val="26"/>
        </w:rPr>
        <w:lastRenderedPageBreak/>
        <w:t>Câu</w:t>
      </w:r>
      <w:proofErr w:type="spellEnd"/>
      <w:r w:rsidRPr="005912C1">
        <w:rPr>
          <w:rFonts w:eastAsia="Calibri" w:cs="Times New Roman"/>
          <w:bCs/>
          <w:color w:val="auto"/>
          <w:sz w:val="26"/>
        </w:rPr>
        <w:t xml:space="preserve"> </w:t>
      </w:r>
      <w:r w:rsidR="002270D9">
        <w:rPr>
          <w:rFonts w:eastAsia="Calibri" w:cs="Times New Roman"/>
          <w:bCs/>
          <w:color w:val="auto"/>
          <w:sz w:val="26"/>
        </w:rPr>
        <w:t>4</w:t>
      </w:r>
      <w:r w:rsidRPr="005912C1">
        <w:rPr>
          <w:rFonts w:eastAsia="Calibri" w:cs="Times New Roman"/>
          <w:bCs/>
          <w:color w:val="auto"/>
          <w:sz w:val="26"/>
        </w:rPr>
        <w:t>:</w:t>
      </w:r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Chuyển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đổi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định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dạng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="001C631D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1C631D">
        <w:rPr>
          <w:rFonts w:eastAsia="Calibri" w:cs="Times New Roman"/>
          <w:b w:val="0"/>
          <w:color w:val="auto"/>
          <w:sz w:val="26"/>
        </w:rPr>
        <w:t>của</w:t>
      </w:r>
      <w:proofErr w:type="spellEnd"/>
      <w:r w:rsidR="001C631D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1C631D">
        <w:rPr>
          <w:rFonts w:eastAsia="Calibri" w:cs="Times New Roman"/>
          <w:b w:val="0"/>
          <w:color w:val="auto"/>
          <w:sz w:val="26"/>
        </w:rPr>
        <w:t>Câu</w:t>
      </w:r>
      <w:proofErr w:type="spellEnd"/>
      <w:r w:rsidR="001C631D">
        <w:rPr>
          <w:rFonts w:eastAsia="Calibri" w:cs="Times New Roman"/>
          <w:b w:val="0"/>
          <w:color w:val="auto"/>
          <w:sz w:val="26"/>
        </w:rPr>
        <w:t xml:space="preserve"> </w:t>
      </w:r>
      <w:r w:rsidR="009010E9">
        <w:rPr>
          <w:rFonts w:eastAsia="Calibri" w:cs="Times New Roman"/>
          <w:b w:val="0"/>
          <w:color w:val="auto"/>
          <w:sz w:val="26"/>
        </w:rPr>
        <w:t>1</w:t>
      </w:r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từ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r w:rsidRPr="006C3727">
        <w:rPr>
          <w:rFonts w:eastAsia="Calibri" w:cs="Times New Roman"/>
          <w:bCs/>
          <w:color w:val="FF0000"/>
          <w:sz w:val="26"/>
        </w:rPr>
        <w:t>UEFI</w:t>
      </w:r>
      <w:r w:rsidRPr="006C3727">
        <w:rPr>
          <w:rFonts w:eastAsia="Calibri" w:cs="Times New Roman"/>
          <w:b w:val="0"/>
          <w:color w:val="FF0000"/>
          <w:sz w:val="26"/>
        </w:rPr>
        <w:t xml:space="preserve"> </w:t>
      </w:r>
      <w:r w:rsidRPr="005912C1">
        <w:rPr>
          <w:rFonts w:eastAsia="Calibri" w:cs="Times New Roman"/>
          <w:b w:val="0"/>
          <w:color w:val="auto"/>
          <w:sz w:val="26"/>
        </w:rPr>
        <w:t xml:space="preserve">sang </w:t>
      </w:r>
      <w:r w:rsidRPr="006C3727">
        <w:rPr>
          <w:rFonts w:eastAsia="Calibri" w:cs="Times New Roman"/>
          <w:bCs/>
          <w:color w:val="FF0000"/>
          <w:sz w:val="26"/>
        </w:rPr>
        <w:t>Legacy (BIOS)</w:t>
      </w:r>
      <w:r w:rsidRPr="006C3727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kiểm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tra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xem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còn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khởi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động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vào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Windows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được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hay không?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Giải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thích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nguyên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nhân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>.</w:t>
      </w:r>
    </w:p>
    <w:p w14:paraId="3AAB532E" w14:textId="0A996092" w:rsidR="005912C1" w:rsidRDefault="005912C1" w:rsidP="005912C1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r w:rsidR="005005CE" w:rsidRPr="005005CE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21EC0C45" wp14:editId="779F7B25">
            <wp:extent cx="5887272" cy="188621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87C6" w14:textId="2C8B4957" w:rsidR="00600F3B" w:rsidRDefault="00600F3B" w:rsidP="005912C1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>
        <w:rPr>
          <w:rFonts w:eastAsia="Calibri" w:cs="Times New Roman"/>
          <w:b w:val="0"/>
          <w:color w:val="auto"/>
          <w:sz w:val="26"/>
        </w:rPr>
        <w:t>Nguyên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nhân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là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do </w:t>
      </w:r>
      <w:proofErr w:type="spellStart"/>
      <w:r>
        <w:rPr>
          <w:rFonts w:eastAsia="Calibri" w:cs="Times New Roman"/>
          <w:b w:val="0"/>
          <w:color w:val="auto"/>
          <w:sz w:val="26"/>
        </w:rPr>
        <w:t>đang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sài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ổ </w:t>
      </w:r>
      <w:proofErr w:type="spellStart"/>
      <w:r>
        <w:rPr>
          <w:rFonts w:eastAsia="Calibri" w:cs="Times New Roman"/>
          <w:b w:val="0"/>
          <w:color w:val="auto"/>
          <w:sz w:val="26"/>
        </w:rPr>
        <w:t>cứng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phân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vùng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loại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GPT </w:t>
      </w:r>
      <w:proofErr w:type="spellStart"/>
      <w:r>
        <w:rPr>
          <w:rFonts w:eastAsia="Calibri" w:cs="Times New Roman"/>
          <w:b w:val="0"/>
          <w:color w:val="auto"/>
          <w:sz w:val="26"/>
        </w:rPr>
        <w:t>nên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không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thể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boot </w:t>
      </w:r>
      <w:proofErr w:type="spellStart"/>
      <w:r>
        <w:rPr>
          <w:rFonts w:eastAsia="Calibri" w:cs="Times New Roman"/>
          <w:b w:val="0"/>
          <w:color w:val="auto"/>
          <w:sz w:val="26"/>
        </w:rPr>
        <w:t>vào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được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cũng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như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không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thể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khởi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động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vào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Windows.</w:t>
      </w:r>
    </w:p>
    <w:p w14:paraId="76895C14" w14:textId="77777777" w:rsidR="00600F3B" w:rsidRPr="005912C1" w:rsidRDefault="00600F3B" w:rsidP="005912C1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</w:p>
    <w:p w14:paraId="59A2DAFC" w14:textId="5128F044" w:rsidR="005912C1" w:rsidRDefault="005912C1" w:rsidP="005912C1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 w:rsidRPr="005912C1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5912C1">
        <w:rPr>
          <w:rFonts w:eastAsia="Calibri" w:cs="Times New Roman"/>
          <w:bCs/>
          <w:color w:val="auto"/>
          <w:sz w:val="26"/>
        </w:rPr>
        <w:t xml:space="preserve"> </w:t>
      </w:r>
      <w:r w:rsidR="002B2542">
        <w:rPr>
          <w:rFonts w:eastAsia="Calibri" w:cs="Times New Roman"/>
          <w:bCs/>
          <w:color w:val="auto"/>
          <w:sz w:val="26"/>
        </w:rPr>
        <w:t>5</w:t>
      </w:r>
      <w:r w:rsidRPr="005912C1">
        <w:rPr>
          <w:rFonts w:eastAsia="Calibri" w:cs="Times New Roman"/>
          <w:bCs/>
          <w:color w:val="auto"/>
          <w:sz w:val="26"/>
        </w:rPr>
        <w:t>:</w:t>
      </w:r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Chuyển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đổi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định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dạng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ổ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cứng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5912C1">
        <w:rPr>
          <w:rFonts w:eastAsia="Calibri" w:cs="Times New Roman"/>
          <w:b w:val="0"/>
          <w:color w:val="auto"/>
          <w:sz w:val="26"/>
        </w:rPr>
        <w:t>từ</w:t>
      </w:r>
      <w:proofErr w:type="spellEnd"/>
      <w:r w:rsidRPr="005912C1">
        <w:rPr>
          <w:rFonts w:eastAsia="Calibri" w:cs="Times New Roman"/>
          <w:b w:val="0"/>
          <w:color w:val="auto"/>
          <w:sz w:val="26"/>
        </w:rPr>
        <w:t xml:space="preserve"> GPT sang MBR</w:t>
      </w:r>
      <w:r w:rsidR="009D5726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="009D5726">
        <w:rPr>
          <w:rFonts w:eastAsia="Calibri" w:cs="Times New Roman"/>
          <w:b w:val="0"/>
          <w:color w:val="auto"/>
          <w:sz w:val="26"/>
        </w:rPr>
        <w:t>sử</w:t>
      </w:r>
      <w:proofErr w:type="spellEnd"/>
      <w:r w:rsidR="009D572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9D5726">
        <w:rPr>
          <w:rFonts w:eastAsia="Calibri" w:cs="Times New Roman"/>
          <w:b w:val="0"/>
          <w:color w:val="auto"/>
          <w:sz w:val="26"/>
        </w:rPr>
        <w:t>dụng</w:t>
      </w:r>
      <w:proofErr w:type="spellEnd"/>
      <w:r w:rsidR="009D5726">
        <w:rPr>
          <w:rFonts w:eastAsia="Calibri" w:cs="Times New Roman"/>
          <w:b w:val="0"/>
          <w:color w:val="auto"/>
          <w:sz w:val="26"/>
        </w:rPr>
        <w:t xml:space="preserve"> (</w:t>
      </w:r>
      <w:proofErr w:type="spellStart"/>
      <w:r w:rsidR="009D5726" w:rsidRPr="005005CE">
        <w:rPr>
          <w:rFonts w:eastAsia="Calibri" w:cs="Times New Roman"/>
          <w:bCs/>
          <w:color w:val="auto"/>
          <w:sz w:val="26"/>
          <w:u w:val="single"/>
        </w:rPr>
        <w:t>Anhdv</w:t>
      </w:r>
      <w:proofErr w:type="spellEnd"/>
      <w:r w:rsidR="009D5726" w:rsidRPr="005005CE">
        <w:rPr>
          <w:rFonts w:eastAsia="Calibri" w:cs="Times New Roman"/>
          <w:bCs/>
          <w:color w:val="auto"/>
          <w:sz w:val="26"/>
          <w:u w:val="single"/>
        </w:rPr>
        <w:t xml:space="preserve"> Boot 2024 v24.1</w:t>
      </w:r>
      <w:r w:rsidR="009D5726" w:rsidRPr="00E01938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9D5726">
        <w:rPr>
          <w:rFonts w:eastAsia="Calibri" w:cs="Times New Roman"/>
          <w:b w:val="0"/>
          <w:color w:val="auto"/>
          <w:sz w:val="26"/>
        </w:rPr>
        <w:t>hoặc</w:t>
      </w:r>
      <w:proofErr w:type="spellEnd"/>
      <w:r w:rsidR="009D5726">
        <w:rPr>
          <w:rFonts w:eastAsia="Calibri" w:cs="Times New Roman"/>
          <w:b w:val="0"/>
          <w:color w:val="auto"/>
          <w:sz w:val="26"/>
        </w:rPr>
        <w:t xml:space="preserve"> </w:t>
      </w:r>
      <w:r w:rsidR="009D5726" w:rsidRPr="00CF4744">
        <w:rPr>
          <w:rFonts w:eastAsia="Calibri" w:cs="Times New Roman"/>
          <w:bCs/>
          <w:color w:val="auto"/>
          <w:sz w:val="26"/>
        </w:rPr>
        <w:t>NHV-BOOT-2025-1900</w:t>
      </w:r>
      <w:r w:rsidR="009D5726">
        <w:rPr>
          <w:rFonts w:eastAsia="Calibri" w:cs="Times New Roman"/>
          <w:b w:val="0"/>
          <w:color w:val="auto"/>
          <w:sz w:val="26"/>
        </w:rPr>
        <w:t>)</w:t>
      </w:r>
    </w:p>
    <w:p w14:paraId="2A962EEE" w14:textId="4A590C99" w:rsidR="00AA4380" w:rsidRPr="005912C1" w:rsidRDefault="00AA4380" w:rsidP="00AA4380">
      <w:pPr>
        <w:spacing w:line="360" w:lineRule="auto"/>
        <w:ind w:left="720"/>
        <w:jc w:val="center"/>
        <w:rPr>
          <w:rFonts w:eastAsia="Calibri" w:cs="Times New Roman"/>
          <w:b w:val="0"/>
          <w:color w:val="auto"/>
          <w:sz w:val="26"/>
        </w:rPr>
      </w:pPr>
      <w:r w:rsidRPr="00AA4380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55452512" wp14:editId="58ABF50F">
            <wp:extent cx="1676634" cy="104789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E255" w14:textId="2BF53F3E" w:rsidR="00786481" w:rsidRDefault="00786481" w:rsidP="00786481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</w:p>
    <w:p w14:paraId="3B820FCA" w14:textId="230E1314" w:rsidR="00F20423" w:rsidRPr="00F20423" w:rsidRDefault="00F20423" w:rsidP="00F20423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 w:rsidRPr="00F20423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F20423">
        <w:rPr>
          <w:rFonts w:eastAsia="Calibri" w:cs="Times New Roman"/>
          <w:bCs/>
          <w:color w:val="auto"/>
          <w:sz w:val="26"/>
        </w:rPr>
        <w:t xml:space="preserve"> </w:t>
      </w:r>
      <w:r w:rsidR="002B2542">
        <w:rPr>
          <w:rFonts w:eastAsia="Calibri" w:cs="Times New Roman"/>
          <w:bCs/>
          <w:color w:val="auto"/>
          <w:sz w:val="26"/>
        </w:rPr>
        <w:t>6</w:t>
      </w:r>
      <w:r w:rsidRPr="00F20423">
        <w:rPr>
          <w:rFonts w:eastAsia="Calibri" w:cs="Times New Roman"/>
          <w:bCs/>
          <w:color w:val="auto"/>
          <w:sz w:val="26"/>
        </w:rPr>
        <w:t>:</w:t>
      </w:r>
      <w:r w:rsidRPr="00F20423">
        <w:rPr>
          <w:rFonts w:eastAsia="Calibri" w:cs="Times New Roman"/>
          <w:b w:val="0"/>
          <w:color w:val="auto"/>
          <w:sz w:val="26"/>
        </w:rPr>
        <w:t xml:space="preserve">  </w:t>
      </w:r>
      <w:proofErr w:type="spellStart"/>
      <w:r w:rsidRPr="00F20423">
        <w:rPr>
          <w:rFonts w:eastAsia="Calibri" w:cs="Times New Roman"/>
          <w:b w:val="0"/>
          <w:color w:val="auto"/>
          <w:sz w:val="26"/>
        </w:rPr>
        <w:t>Chuyển</w:t>
      </w:r>
      <w:proofErr w:type="spellEnd"/>
      <w:r w:rsidRPr="00F2042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F20423">
        <w:rPr>
          <w:rFonts w:eastAsia="Calibri" w:cs="Times New Roman"/>
          <w:b w:val="0"/>
          <w:color w:val="auto"/>
          <w:sz w:val="26"/>
        </w:rPr>
        <w:t>đổi</w:t>
      </w:r>
      <w:proofErr w:type="spellEnd"/>
      <w:r w:rsidRPr="00F2042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F20423">
        <w:rPr>
          <w:rFonts w:eastAsia="Calibri" w:cs="Times New Roman"/>
          <w:b w:val="0"/>
          <w:color w:val="auto"/>
          <w:sz w:val="26"/>
        </w:rPr>
        <w:t>định</w:t>
      </w:r>
      <w:proofErr w:type="spellEnd"/>
      <w:r w:rsidRPr="00F2042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F20423">
        <w:rPr>
          <w:rFonts w:eastAsia="Calibri" w:cs="Times New Roman"/>
          <w:b w:val="0"/>
          <w:color w:val="auto"/>
          <w:sz w:val="26"/>
        </w:rPr>
        <w:t>dạng</w:t>
      </w:r>
      <w:proofErr w:type="spellEnd"/>
      <w:r w:rsidRPr="00F2042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F20423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F2042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F20423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Pr="00F20423">
        <w:rPr>
          <w:rFonts w:eastAsia="Calibri" w:cs="Times New Roman"/>
          <w:b w:val="0"/>
          <w:color w:val="auto"/>
          <w:sz w:val="26"/>
        </w:rPr>
        <w:t xml:space="preserve"> sang BIOS</w:t>
      </w:r>
    </w:p>
    <w:p w14:paraId="4C92CFEE" w14:textId="373FC131" w:rsidR="00AA4380" w:rsidRPr="00F20423" w:rsidRDefault="00444541" w:rsidP="00AA4380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r w:rsidRPr="005005CE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76A8DB18" wp14:editId="3180612D">
            <wp:extent cx="5886451" cy="22606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7280" cy="226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F7DA" w14:textId="1BCABA76" w:rsidR="00677B39" w:rsidRDefault="00F20423" w:rsidP="00916550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 w:rsidRPr="00F20423">
        <w:rPr>
          <w:rFonts w:eastAsia="Calibri" w:cs="Times New Roman"/>
          <w:bCs/>
          <w:color w:val="auto"/>
          <w:sz w:val="26"/>
        </w:rPr>
        <w:lastRenderedPageBreak/>
        <w:t>Câu</w:t>
      </w:r>
      <w:proofErr w:type="spellEnd"/>
      <w:r w:rsidRPr="00F20423">
        <w:rPr>
          <w:rFonts w:eastAsia="Calibri" w:cs="Times New Roman"/>
          <w:bCs/>
          <w:color w:val="auto"/>
          <w:sz w:val="26"/>
        </w:rPr>
        <w:t xml:space="preserve"> </w:t>
      </w:r>
      <w:r w:rsidR="009166FE">
        <w:rPr>
          <w:rFonts w:eastAsia="Calibri" w:cs="Times New Roman"/>
          <w:bCs/>
          <w:color w:val="auto"/>
          <w:sz w:val="26"/>
        </w:rPr>
        <w:t>7</w:t>
      </w:r>
      <w:r w:rsidRPr="00F20423">
        <w:rPr>
          <w:rFonts w:eastAsia="Calibri" w:cs="Times New Roman"/>
          <w:bCs/>
          <w:color w:val="auto"/>
          <w:sz w:val="26"/>
        </w:rPr>
        <w:t>:</w:t>
      </w:r>
      <w:r w:rsidRPr="00F20423">
        <w:rPr>
          <w:rFonts w:eastAsia="Calibri" w:cs="Times New Roman"/>
          <w:b w:val="0"/>
          <w:color w:val="auto"/>
          <w:sz w:val="26"/>
        </w:rPr>
        <w:t xml:space="preserve">  Boot </w:t>
      </w:r>
      <w:proofErr w:type="spellStart"/>
      <w:r w:rsidRPr="00F20423">
        <w:rPr>
          <w:rFonts w:eastAsia="Calibri" w:cs="Times New Roman"/>
          <w:b w:val="0"/>
          <w:color w:val="auto"/>
          <w:sz w:val="26"/>
        </w:rPr>
        <w:t>vào</w:t>
      </w:r>
      <w:proofErr w:type="spellEnd"/>
      <w:r w:rsidRPr="00F2042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F20423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F2042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F20423">
        <w:rPr>
          <w:rFonts w:eastAsia="Calibri" w:cs="Times New Roman"/>
          <w:b w:val="0"/>
          <w:color w:val="auto"/>
          <w:sz w:val="26"/>
        </w:rPr>
        <w:t>kiểm</w:t>
      </w:r>
      <w:proofErr w:type="spellEnd"/>
      <w:r w:rsidRPr="00F2042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F20423">
        <w:rPr>
          <w:rFonts w:eastAsia="Calibri" w:cs="Times New Roman"/>
          <w:b w:val="0"/>
          <w:color w:val="auto"/>
          <w:sz w:val="26"/>
        </w:rPr>
        <w:t>tra</w:t>
      </w:r>
      <w:proofErr w:type="spellEnd"/>
      <w:r w:rsidRPr="00F2042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F20423">
        <w:rPr>
          <w:rFonts w:eastAsia="Calibri" w:cs="Times New Roman"/>
          <w:b w:val="0"/>
          <w:color w:val="auto"/>
          <w:sz w:val="26"/>
        </w:rPr>
        <w:t>lại</w:t>
      </w:r>
      <w:proofErr w:type="spellEnd"/>
      <w:r w:rsidR="00FE449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FE4495">
        <w:rPr>
          <w:rFonts w:eastAsia="Calibri" w:cs="Times New Roman"/>
          <w:b w:val="0"/>
          <w:color w:val="auto"/>
          <w:sz w:val="26"/>
        </w:rPr>
        <w:t>xem</w:t>
      </w:r>
      <w:proofErr w:type="spellEnd"/>
      <w:r w:rsidR="00FE449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FE4495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="00FE449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FE4495">
        <w:rPr>
          <w:rFonts w:eastAsia="Calibri" w:cs="Times New Roman"/>
          <w:b w:val="0"/>
          <w:color w:val="auto"/>
          <w:sz w:val="26"/>
        </w:rPr>
        <w:t>có</w:t>
      </w:r>
      <w:proofErr w:type="spellEnd"/>
      <w:r w:rsidR="00FE4495">
        <w:rPr>
          <w:rFonts w:eastAsia="Calibri" w:cs="Times New Roman"/>
          <w:b w:val="0"/>
          <w:color w:val="auto"/>
          <w:sz w:val="26"/>
        </w:rPr>
        <w:t xml:space="preserve"> boot </w:t>
      </w:r>
      <w:proofErr w:type="spellStart"/>
      <w:r w:rsidR="00FE4495">
        <w:rPr>
          <w:rFonts w:eastAsia="Calibri" w:cs="Times New Roman"/>
          <w:b w:val="0"/>
          <w:color w:val="auto"/>
          <w:sz w:val="26"/>
        </w:rPr>
        <w:t>vào</w:t>
      </w:r>
      <w:proofErr w:type="spellEnd"/>
      <w:r w:rsidR="00FE449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FE4495">
        <w:rPr>
          <w:rFonts w:eastAsia="Calibri" w:cs="Times New Roman"/>
          <w:b w:val="0"/>
          <w:color w:val="auto"/>
          <w:sz w:val="26"/>
        </w:rPr>
        <w:t>được</w:t>
      </w:r>
      <w:proofErr w:type="spellEnd"/>
      <w:r w:rsidR="00FE4495">
        <w:rPr>
          <w:rFonts w:eastAsia="Calibri" w:cs="Times New Roman"/>
          <w:b w:val="0"/>
          <w:color w:val="auto"/>
          <w:sz w:val="26"/>
        </w:rPr>
        <w:t xml:space="preserve"> Windows </w:t>
      </w:r>
      <w:proofErr w:type="spellStart"/>
      <w:r w:rsidR="00FE4495">
        <w:rPr>
          <w:rFonts w:eastAsia="Calibri" w:cs="Times New Roman"/>
          <w:b w:val="0"/>
          <w:color w:val="auto"/>
          <w:sz w:val="26"/>
        </w:rPr>
        <w:t>được</w:t>
      </w:r>
      <w:proofErr w:type="spellEnd"/>
      <w:r w:rsidR="00FE449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FE4495">
        <w:rPr>
          <w:rFonts w:eastAsia="Calibri" w:cs="Times New Roman"/>
          <w:b w:val="0"/>
          <w:color w:val="auto"/>
          <w:sz w:val="26"/>
        </w:rPr>
        <w:t>không</w:t>
      </w:r>
      <w:proofErr w:type="spellEnd"/>
      <w:r w:rsidR="007E4BA5">
        <w:rPr>
          <w:rFonts w:eastAsia="Calibri" w:cs="Times New Roman"/>
          <w:b w:val="0"/>
          <w:color w:val="auto"/>
          <w:sz w:val="26"/>
        </w:rPr>
        <w:t>?</w:t>
      </w:r>
    </w:p>
    <w:p w14:paraId="4B600653" w14:textId="71FEE4D9" w:rsidR="00AA4380" w:rsidRDefault="00AA4380" w:rsidP="00AA4380">
      <w:pPr>
        <w:spacing w:line="360" w:lineRule="auto"/>
        <w:ind w:left="720"/>
        <w:jc w:val="center"/>
        <w:rPr>
          <w:rFonts w:eastAsia="Calibri" w:cs="Times New Roman"/>
          <w:b w:val="0"/>
          <w:color w:val="auto"/>
          <w:sz w:val="26"/>
        </w:rPr>
      </w:pPr>
      <w:proofErr w:type="spellStart"/>
      <w:r>
        <w:rPr>
          <w:rFonts w:eastAsia="Calibri" w:cs="Times New Roman"/>
          <w:bCs/>
          <w:color w:val="auto"/>
          <w:sz w:val="26"/>
        </w:rPr>
        <w:t>Được</w:t>
      </w:r>
      <w:proofErr w:type="spellEnd"/>
    </w:p>
    <w:p w14:paraId="5119645A" w14:textId="5A9E3E95" w:rsidR="00DD2909" w:rsidRDefault="00AA4380" w:rsidP="00AA4380">
      <w:pPr>
        <w:spacing w:line="360" w:lineRule="auto"/>
        <w:ind w:left="720"/>
        <w:jc w:val="center"/>
        <w:rPr>
          <w:rFonts w:eastAsia="Calibri" w:cs="Times New Roman"/>
          <w:b w:val="0"/>
          <w:color w:val="auto"/>
          <w:sz w:val="26"/>
        </w:rPr>
      </w:pPr>
      <w:r w:rsidRPr="00AA4380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492640AB" wp14:editId="5B8BB58A">
            <wp:extent cx="2946551" cy="2209914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6551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380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46528904" wp14:editId="6F57F123">
            <wp:extent cx="6309360" cy="32283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1B7F" w14:textId="77777777" w:rsidR="00DD2909" w:rsidRDefault="00DD2909" w:rsidP="00916550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</w:p>
    <w:p w14:paraId="48B527A0" w14:textId="39413E16" w:rsidR="007B010A" w:rsidRPr="007B010A" w:rsidRDefault="007B010A" w:rsidP="007B010A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 w:rsidRPr="007B010A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7B010A">
        <w:rPr>
          <w:rFonts w:eastAsia="Calibri" w:cs="Times New Roman"/>
          <w:bCs/>
          <w:color w:val="auto"/>
          <w:sz w:val="26"/>
        </w:rPr>
        <w:t xml:space="preserve"> </w:t>
      </w:r>
      <w:r w:rsidR="009166FE">
        <w:rPr>
          <w:rFonts w:eastAsia="Calibri" w:cs="Times New Roman"/>
          <w:bCs/>
          <w:color w:val="auto"/>
          <w:sz w:val="26"/>
        </w:rPr>
        <w:t>8</w:t>
      </w:r>
      <w:r w:rsidRPr="007B010A">
        <w:rPr>
          <w:rFonts w:eastAsia="Calibri" w:cs="Times New Roman"/>
          <w:bCs/>
          <w:color w:val="auto"/>
          <w:sz w:val="26"/>
        </w:rPr>
        <w:t>:</w:t>
      </w:r>
      <w:r w:rsidRPr="007B010A">
        <w:rPr>
          <w:rFonts w:eastAsia="Calibri" w:cs="Times New Roman"/>
          <w:b w:val="0"/>
          <w:color w:val="auto"/>
          <w:sz w:val="26"/>
        </w:rPr>
        <w:t xml:space="preserve"> 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Tạo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có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khả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năng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boot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kiểu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r w:rsidRPr="00E65E01">
        <w:rPr>
          <w:rFonts w:eastAsia="Calibri" w:cs="Times New Roman"/>
          <w:bCs/>
          <w:color w:val="FF0000"/>
          <w:sz w:val="26"/>
        </w:rPr>
        <w:t>Legacy (BIOS)</w:t>
      </w:r>
      <w:r w:rsidRPr="007B010A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cài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r w:rsidR="00F63758">
        <w:rPr>
          <w:rFonts w:eastAsia="Calibri" w:cs="Times New Roman"/>
          <w:b w:val="0"/>
          <w:color w:val="auto"/>
          <w:sz w:val="26"/>
        </w:rPr>
        <w:t>Windows</w:t>
      </w:r>
      <w:r w:rsidRPr="007B010A">
        <w:rPr>
          <w:rFonts w:eastAsia="Calibri" w:cs="Times New Roman"/>
          <w:b w:val="0"/>
          <w:color w:val="auto"/>
          <w:sz w:val="26"/>
        </w:rPr>
        <w:t xml:space="preserve"> 10 </w:t>
      </w:r>
      <w:proofErr w:type="gramStart"/>
      <w:r w:rsidRPr="007B010A">
        <w:rPr>
          <w:rFonts w:eastAsia="Calibri" w:cs="Times New Roman"/>
          <w:b w:val="0"/>
          <w:color w:val="auto"/>
          <w:sz w:val="26"/>
        </w:rPr>
        <w:t>64 bit</w:t>
      </w:r>
      <w:proofErr w:type="gram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lên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này</w:t>
      </w:r>
      <w:proofErr w:type="spellEnd"/>
    </w:p>
    <w:p w14:paraId="68BE0C60" w14:textId="77777777" w:rsidR="007B010A" w:rsidRPr="007B010A" w:rsidRDefault="007B010A" w:rsidP="007B010A">
      <w:pPr>
        <w:spacing w:line="360" w:lineRule="auto"/>
        <w:ind w:left="1440"/>
        <w:rPr>
          <w:rFonts w:eastAsia="Calibri" w:cs="Times New Roman"/>
          <w:b w:val="0"/>
          <w:color w:val="auto"/>
          <w:sz w:val="26"/>
        </w:rPr>
      </w:pPr>
      <w:r w:rsidRPr="007B010A">
        <w:rPr>
          <w:rFonts w:eastAsia="Calibri" w:cs="Times New Roman"/>
          <w:b w:val="0"/>
          <w:color w:val="auto"/>
          <w:sz w:val="26"/>
        </w:rPr>
        <w:t>a.</w:t>
      </w:r>
      <w:r w:rsidRPr="007B010A">
        <w:rPr>
          <w:rFonts w:eastAsia="Calibri" w:cs="Times New Roman"/>
          <w:b w:val="0"/>
          <w:color w:val="auto"/>
          <w:sz w:val="26"/>
        </w:rPr>
        <w:tab/>
        <w:t>HDD: 100GB</w:t>
      </w:r>
    </w:p>
    <w:p w14:paraId="5DEDA440" w14:textId="77777777" w:rsidR="007B010A" w:rsidRPr="007B010A" w:rsidRDefault="007B010A" w:rsidP="007B010A">
      <w:pPr>
        <w:spacing w:line="360" w:lineRule="auto"/>
        <w:ind w:left="1440"/>
        <w:rPr>
          <w:rFonts w:eastAsia="Calibri" w:cs="Times New Roman"/>
          <w:b w:val="0"/>
          <w:color w:val="auto"/>
          <w:sz w:val="26"/>
        </w:rPr>
      </w:pPr>
      <w:r w:rsidRPr="007B010A">
        <w:rPr>
          <w:rFonts w:eastAsia="Calibri" w:cs="Times New Roman"/>
          <w:b w:val="0"/>
          <w:color w:val="auto"/>
          <w:sz w:val="26"/>
        </w:rPr>
        <w:t>b.</w:t>
      </w:r>
      <w:r w:rsidRPr="007B010A">
        <w:rPr>
          <w:rFonts w:eastAsia="Calibri" w:cs="Times New Roman"/>
          <w:b w:val="0"/>
          <w:color w:val="auto"/>
          <w:sz w:val="26"/>
        </w:rPr>
        <w:tab/>
        <w:t>RAM: 4GB</w:t>
      </w:r>
    </w:p>
    <w:p w14:paraId="00C3223E" w14:textId="77777777" w:rsidR="007B010A" w:rsidRPr="007B010A" w:rsidRDefault="007B010A" w:rsidP="007B010A">
      <w:pPr>
        <w:spacing w:line="360" w:lineRule="auto"/>
        <w:ind w:left="1440"/>
        <w:rPr>
          <w:rFonts w:eastAsia="Calibri" w:cs="Times New Roman"/>
          <w:b w:val="0"/>
          <w:color w:val="auto"/>
          <w:sz w:val="26"/>
        </w:rPr>
      </w:pPr>
      <w:r w:rsidRPr="007B010A">
        <w:rPr>
          <w:rFonts w:eastAsia="Calibri" w:cs="Times New Roman"/>
          <w:b w:val="0"/>
          <w:color w:val="auto"/>
          <w:sz w:val="26"/>
        </w:rPr>
        <w:t>c.</w:t>
      </w:r>
      <w:r w:rsidRPr="007B010A">
        <w:rPr>
          <w:rFonts w:eastAsia="Calibri" w:cs="Times New Roman"/>
          <w:b w:val="0"/>
          <w:color w:val="auto"/>
          <w:sz w:val="26"/>
        </w:rPr>
        <w:tab/>
        <w:t>CPU: 2 Core</w:t>
      </w:r>
    </w:p>
    <w:p w14:paraId="590542B8" w14:textId="76A8EB21" w:rsidR="007B010A" w:rsidRDefault="007B010A" w:rsidP="007B010A">
      <w:pPr>
        <w:spacing w:line="360" w:lineRule="auto"/>
        <w:ind w:left="1440"/>
        <w:rPr>
          <w:rFonts w:eastAsia="Calibri" w:cs="Times New Roman"/>
          <w:b w:val="0"/>
          <w:color w:val="auto"/>
          <w:sz w:val="26"/>
        </w:rPr>
      </w:pPr>
      <w:r w:rsidRPr="007B010A">
        <w:rPr>
          <w:rFonts w:eastAsia="Calibri" w:cs="Times New Roman"/>
          <w:b w:val="0"/>
          <w:color w:val="auto"/>
          <w:sz w:val="26"/>
        </w:rPr>
        <w:t>d.</w:t>
      </w:r>
      <w:r w:rsidRPr="007B010A">
        <w:rPr>
          <w:rFonts w:eastAsia="Calibri" w:cs="Times New Roman"/>
          <w:b w:val="0"/>
          <w:color w:val="auto"/>
          <w:sz w:val="26"/>
        </w:rPr>
        <w:tab/>
        <w:t>Boot Legacy</w:t>
      </w:r>
    </w:p>
    <w:p w14:paraId="49514D85" w14:textId="71E0A3A7" w:rsidR="00DD2909" w:rsidRPr="007B010A" w:rsidRDefault="00933A95" w:rsidP="00DD2909">
      <w:pPr>
        <w:spacing w:line="360" w:lineRule="auto"/>
        <w:rPr>
          <w:rFonts w:eastAsia="Calibri" w:cs="Times New Roman"/>
          <w:b w:val="0"/>
          <w:color w:val="auto"/>
          <w:sz w:val="26"/>
        </w:rPr>
      </w:pPr>
      <w:r w:rsidRPr="00933A95">
        <w:rPr>
          <w:rFonts w:eastAsia="Calibri" w:cs="Times New Roman"/>
          <w:b w:val="0"/>
          <w:color w:val="auto"/>
          <w:sz w:val="26"/>
        </w:rPr>
        <w:lastRenderedPageBreak/>
        <w:drawing>
          <wp:inline distT="0" distB="0" distL="0" distR="0" wp14:anchorId="10844646" wp14:editId="630C81E9">
            <wp:extent cx="6309360" cy="32918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6E67" w14:textId="77777777" w:rsidR="007B010A" w:rsidRPr="007B010A" w:rsidRDefault="007B010A" w:rsidP="007B010A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r w:rsidRPr="007B010A">
        <w:rPr>
          <w:rFonts w:eastAsia="Calibri" w:cs="Times New Roman"/>
          <w:b w:val="0"/>
          <w:color w:val="auto"/>
          <w:sz w:val="26"/>
        </w:rPr>
        <w:t xml:space="preserve">Chia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đĩa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trước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khi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cài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windows:</w:t>
      </w:r>
    </w:p>
    <w:p w14:paraId="7EE13763" w14:textId="77777777" w:rsidR="007B010A" w:rsidRPr="007B010A" w:rsidRDefault="007B010A" w:rsidP="007B010A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r w:rsidRPr="007B010A">
        <w:rPr>
          <w:rFonts w:eastAsia="Calibri" w:cs="Times New Roman"/>
          <w:b w:val="0"/>
          <w:color w:val="auto"/>
          <w:sz w:val="26"/>
        </w:rPr>
        <w:tab/>
        <w:t>+ 30GB</w:t>
      </w:r>
    </w:p>
    <w:p w14:paraId="2116C63B" w14:textId="77777777" w:rsidR="007B010A" w:rsidRPr="007B010A" w:rsidRDefault="007B010A" w:rsidP="007B010A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r w:rsidRPr="007B010A">
        <w:rPr>
          <w:rFonts w:eastAsia="Calibri" w:cs="Times New Roman"/>
          <w:b w:val="0"/>
          <w:color w:val="auto"/>
          <w:sz w:val="26"/>
        </w:rPr>
        <w:tab/>
        <w:t>+ 30GB</w:t>
      </w:r>
    </w:p>
    <w:p w14:paraId="4BCEFA5C" w14:textId="0CDDCDF6" w:rsidR="00DD2909" w:rsidRPr="007B010A" w:rsidRDefault="007B010A" w:rsidP="00DD2909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r w:rsidRPr="007B010A">
        <w:rPr>
          <w:rFonts w:eastAsia="Calibri" w:cs="Times New Roman"/>
          <w:b w:val="0"/>
          <w:color w:val="auto"/>
          <w:sz w:val="26"/>
        </w:rPr>
        <w:tab/>
        <w:t>+ 40GB</w:t>
      </w:r>
    </w:p>
    <w:p w14:paraId="2B1B0279" w14:textId="77777777" w:rsidR="007B010A" w:rsidRPr="007B010A" w:rsidRDefault="007B010A" w:rsidP="007B010A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 w:rsidRPr="007B010A">
        <w:rPr>
          <w:rFonts w:eastAsia="Calibri" w:cs="Times New Roman"/>
          <w:b w:val="0"/>
          <w:color w:val="auto"/>
          <w:sz w:val="26"/>
        </w:rPr>
        <w:t>Cài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windows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trên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partition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đầu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tiên</w:t>
      </w:r>
      <w:proofErr w:type="spellEnd"/>
    </w:p>
    <w:p w14:paraId="463A95BB" w14:textId="5881AB9B" w:rsidR="007B010A" w:rsidRDefault="00DD2909" w:rsidP="004E105F">
      <w:pPr>
        <w:spacing w:line="360" w:lineRule="auto"/>
        <w:jc w:val="center"/>
        <w:rPr>
          <w:rFonts w:eastAsia="Calibri" w:cs="Times New Roman"/>
          <w:bCs/>
          <w:color w:val="auto"/>
          <w:sz w:val="26"/>
        </w:rPr>
      </w:pPr>
      <w:r w:rsidRPr="00DD2909">
        <w:rPr>
          <w:rFonts w:eastAsia="Calibri" w:cs="Times New Roman"/>
          <w:bCs/>
          <w:color w:val="auto"/>
          <w:sz w:val="26"/>
        </w:rPr>
        <w:drawing>
          <wp:inline distT="0" distB="0" distL="0" distR="0" wp14:anchorId="748AF36D" wp14:editId="2C176A38">
            <wp:extent cx="5642610" cy="2457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0567" t="10906"/>
                    <a:stretch/>
                  </pic:blipFill>
                  <pic:spPr bwMode="auto">
                    <a:xfrm>
                      <a:off x="0" y="0"/>
                      <a:ext cx="564261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149EE" w14:textId="34BC6BB0" w:rsidR="00A44DD0" w:rsidRPr="007B010A" w:rsidRDefault="00A44DD0" w:rsidP="004E105F">
      <w:pPr>
        <w:spacing w:line="360" w:lineRule="auto"/>
        <w:jc w:val="center"/>
        <w:rPr>
          <w:rFonts w:eastAsia="Calibri" w:cs="Times New Roman"/>
          <w:bCs/>
          <w:color w:val="auto"/>
          <w:sz w:val="26"/>
        </w:rPr>
      </w:pPr>
      <w:r w:rsidRPr="00A44DD0">
        <w:rPr>
          <w:rFonts w:eastAsia="Calibri" w:cs="Times New Roman"/>
          <w:bCs/>
          <w:color w:val="auto"/>
          <w:sz w:val="26"/>
        </w:rPr>
        <w:lastRenderedPageBreak/>
        <w:drawing>
          <wp:inline distT="0" distB="0" distL="0" distR="0" wp14:anchorId="3B7C07EB" wp14:editId="6F9F5023">
            <wp:extent cx="6309360" cy="33553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F323" w14:textId="71ED2A62" w:rsidR="007B010A" w:rsidRPr="007B010A" w:rsidRDefault="007B010A" w:rsidP="007B010A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 w:rsidRPr="007B010A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7B010A">
        <w:rPr>
          <w:rFonts w:eastAsia="Calibri" w:cs="Times New Roman"/>
          <w:bCs/>
          <w:color w:val="auto"/>
          <w:sz w:val="26"/>
        </w:rPr>
        <w:t xml:space="preserve"> </w:t>
      </w:r>
      <w:r w:rsidR="00EC525D">
        <w:rPr>
          <w:rFonts w:eastAsia="Calibri" w:cs="Times New Roman"/>
          <w:bCs/>
          <w:color w:val="auto"/>
          <w:sz w:val="26"/>
        </w:rPr>
        <w:t>9</w:t>
      </w:r>
      <w:r w:rsidRPr="007B010A">
        <w:rPr>
          <w:rFonts w:eastAsia="Calibri" w:cs="Times New Roman"/>
          <w:bCs/>
          <w:color w:val="auto"/>
          <w:sz w:val="26"/>
        </w:rPr>
        <w:t>:</w:t>
      </w:r>
      <w:r w:rsidRPr="007B010A">
        <w:rPr>
          <w:rFonts w:eastAsia="Calibri" w:cs="Times New Roman"/>
          <w:b w:val="0"/>
          <w:color w:val="auto"/>
          <w:sz w:val="26"/>
        </w:rPr>
        <w:t xml:space="preserve"> 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Chuyển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đổi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định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dạng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ổ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cứng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từ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MBR sang GPT</w:t>
      </w:r>
    </w:p>
    <w:p w14:paraId="17125524" w14:textId="226EB477" w:rsidR="007B010A" w:rsidRPr="007B010A" w:rsidRDefault="004F2246" w:rsidP="007B010A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r w:rsidRPr="004F2246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0C0DEDC2" wp14:editId="0D66EB9E">
            <wp:extent cx="2400635" cy="1114581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0E3C" w14:textId="39A2A055" w:rsidR="007B010A" w:rsidRPr="007B010A" w:rsidRDefault="007B010A" w:rsidP="007B010A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 w:rsidRPr="007B010A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7B010A">
        <w:rPr>
          <w:rFonts w:eastAsia="Calibri" w:cs="Times New Roman"/>
          <w:bCs/>
          <w:color w:val="auto"/>
          <w:sz w:val="26"/>
        </w:rPr>
        <w:t xml:space="preserve"> </w:t>
      </w:r>
      <w:r w:rsidR="00EC525D">
        <w:rPr>
          <w:rFonts w:eastAsia="Calibri" w:cs="Times New Roman"/>
          <w:bCs/>
          <w:color w:val="auto"/>
          <w:sz w:val="26"/>
        </w:rPr>
        <w:t>10</w:t>
      </w:r>
      <w:r w:rsidRPr="007B010A">
        <w:rPr>
          <w:rFonts w:eastAsia="Calibri" w:cs="Times New Roman"/>
          <w:bCs/>
          <w:color w:val="auto"/>
          <w:sz w:val="26"/>
        </w:rPr>
        <w:t>:</w:t>
      </w:r>
      <w:r w:rsidRPr="007B010A">
        <w:rPr>
          <w:rFonts w:eastAsia="Calibri" w:cs="Times New Roman"/>
          <w:b w:val="0"/>
          <w:color w:val="auto"/>
          <w:sz w:val="26"/>
        </w:rPr>
        <w:t xml:space="preserve">  Boot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vào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kiểm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tra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có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vào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Windows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được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hay không?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Giải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thích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nguyên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nhân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>.</w:t>
      </w:r>
    </w:p>
    <w:p w14:paraId="3483EA91" w14:textId="114269BB" w:rsidR="007B010A" w:rsidRPr="007B010A" w:rsidRDefault="00AC1953" w:rsidP="00AC1953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>
        <w:rPr>
          <w:rFonts w:eastAsia="Calibri" w:cs="Times New Roman"/>
          <w:b w:val="0"/>
          <w:color w:val="auto"/>
          <w:sz w:val="26"/>
        </w:rPr>
        <w:t>Nguyên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nhân</w:t>
      </w:r>
      <w:proofErr w:type="spellEnd"/>
      <w:r w:rsidRPr="00AC195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auto"/>
          <w:sz w:val="26"/>
        </w:rPr>
        <w:t>là</w:t>
      </w:r>
      <w:proofErr w:type="spellEnd"/>
      <w:r w:rsidRPr="00AC1953">
        <w:rPr>
          <w:rFonts w:eastAsia="Calibri" w:cs="Times New Roman"/>
          <w:b w:val="0"/>
          <w:color w:val="auto"/>
          <w:sz w:val="26"/>
        </w:rPr>
        <w:t xml:space="preserve"> do </w:t>
      </w:r>
      <w:proofErr w:type="spellStart"/>
      <w:r w:rsidRPr="00AC1953">
        <w:rPr>
          <w:rFonts w:eastAsia="Calibri" w:cs="Times New Roman"/>
          <w:b w:val="0"/>
          <w:color w:val="auto"/>
          <w:sz w:val="26"/>
        </w:rPr>
        <w:t>đang</w:t>
      </w:r>
      <w:proofErr w:type="spellEnd"/>
      <w:r w:rsidRPr="00AC195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sài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ổ </w:t>
      </w:r>
      <w:proofErr w:type="spellStart"/>
      <w:r>
        <w:rPr>
          <w:rFonts w:eastAsia="Calibri" w:cs="Times New Roman"/>
          <w:b w:val="0"/>
          <w:color w:val="auto"/>
          <w:sz w:val="26"/>
        </w:rPr>
        <w:t>cứng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phân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vùng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loại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GPT </w:t>
      </w:r>
      <w:proofErr w:type="spellStart"/>
      <w:r>
        <w:rPr>
          <w:rFonts w:eastAsia="Calibri" w:cs="Times New Roman"/>
          <w:b w:val="0"/>
          <w:color w:val="auto"/>
          <w:sz w:val="26"/>
        </w:rPr>
        <w:t>nên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auto"/>
          <w:sz w:val="26"/>
        </w:rPr>
        <w:t>không</w:t>
      </w:r>
      <w:proofErr w:type="spellEnd"/>
      <w:r w:rsidRPr="00AC1953">
        <w:rPr>
          <w:rFonts w:eastAsia="Calibri" w:cs="Times New Roman"/>
          <w:b w:val="0"/>
          <w:color w:val="auto"/>
          <w:sz w:val="26"/>
        </w:rPr>
        <w:t xml:space="preserve"> boot </w:t>
      </w:r>
      <w:proofErr w:type="spellStart"/>
      <w:r w:rsidRPr="00AC1953">
        <w:rPr>
          <w:rFonts w:eastAsia="Calibri" w:cs="Times New Roman"/>
          <w:b w:val="0"/>
          <w:color w:val="auto"/>
          <w:sz w:val="26"/>
        </w:rPr>
        <w:t>vào</w:t>
      </w:r>
      <w:proofErr w:type="spellEnd"/>
      <w:r w:rsidRPr="00AC195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auto"/>
          <w:sz w:val="26"/>
        </w:rPr>
        <w:t>được</w:t>
      </w:r>
      <w:proofErr w:type="spellEnd"/>
    </w:p>
    <w:p w14:paraId="43CA7D30" w14:textId="07A7E572" w:rsidR="007B010A" w:rsidRPr="007B010A" w:rsidRDefault="007B010A" w:rsidP="007B010A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 w:rsidRPr="007B010A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7B010A">
        <w:rPr>
          <w:rFonts w:eastAsia="Calibri" w:cs="Times New Roman"/>
          <w:bCs/>
          <w:color w:val="auto"/>
          <w:sz w:val="26"/>
        </w:rPr>
        <w:t xml:space="preserve"> </w:t>
      </w:r>
      <w:r w:rsidR="007D1A0E">
        <w:rPr>
          <w:rFonts w:eastAsia="Calibri" w:cs="Times New Roman"/>
          <w:bCs/>
          <w:color w:val="auto"/>
          <w:sz w:val="26"/>
        </w:rPr>
        <w:t>11</w:t>
      </w:r>
      <w:r w:rsidRPr="007B010A">
        <w:rPr>
          <w:rFonts w:eastAsia="Calibri" w:cs="Times New Roman"/>
          <w:bCs/>
          <w:color w:val="auto"/>
          <w:sz w:val="26"/>
        </w:rPr>
        <w:t>:</w:t>
      </w:r>
      <w:r w:rsidRPr="007B010A">
        <w:rPr>
          <w:rFonts w:eastAsia="Calibri" w:cs="Times New Roman"/>
          <w:b w:val="0"/>
          <w:color w:val="auto"/>
          <w:sz w:val="26"/>
        </w:rPr>
        <w:t xml:space="preserve"> 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Thiết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lập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có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khả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năng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boot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theo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7B010A">
        <w:rPr>
          <w:rFonts w:eastAsia="Calibri" w:cs="Times New Roman"/>
          <w:b w:val="0"/>
          <w:color w:val="auto"/>
          <w:sz w:val="26"/>
        </w:rPr>
        <w:t>chuẩn</w:t>
      </w:r>
      <w:proofErr w:type="spellEnd"/>
      <w:r w:rsidRPr="007B010A">
        <w:rPr>
          <w:rFonts w:eastAsia="Calibri" w:cs="Times New Roman"/>
          <w:b w:val="0"/>
          <w:color w:val="auto"/>
          <w:sz w:val="26"/>
        </w:rPr>
        <w:t xml:space="preserve"> UEFI</w:t>
      </w:r>
    </w:p>
    <w:p w14:paraId="4A318356" w14:textId="4C028FB6" w:rsidR="007B010A" w:rsidRPr="007B010A" w:rsidRDefault="004F2246" w:rsidP="007B010A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r w:rsidRPr="004F2246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19500E2A" wp14:editId="6C6F58AD">
            <wp:extent cx="5819774" cy="2171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3123" cy="217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35E9" w14:textId="77777777" w:rsidR="004F76AC" w:rsidRDefault="007B010A" w:rsidP="004F76AC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 w:rsidRPr="007B010A">
        <w:rPr>
          <w:rFonts w:eastAsia="Calibri" w:cs="Times New Roman"/>
          <w:bCs/>
          <w:color w:val="auto"/>
          <w:sz w:val="26"/>
        </w:rPr>
        <w:lastRenderedPageBreak/>
        <w:t>Câu</w:t>
      </w:r>
      <w:proofErr w:type="spellEnd"/>
      <w:r w:rsidRPr="007B010A">
        <w:rPr>
          <w:rFonts w:eastAsia="Calibri" w:cs="Times New Roman"/>
          <w:bCs/>
          <w:color w:val="auto"/>
          <w:sz w:val="26"/>
        </w:rPr>
        <w:t xml:space="preserve"> 1</w:t>
      </w:r>
      <w:r w:rsidR="007D1A0E">
        <w:rPr>
          <w:rFonts w:eastAsia="Calibri" w:cs="Times New Roman"/>
          <w:bCs/>
          <w:color w:val="auto"/>
          <w:sz w:val="26"/>
        </w:rPr>
        <w:t>2</w:t>
      </w:r>
      <w:r w:rsidRPr="007B010A">
        <w:rPr>
          <w:rFonts w:eastAsia="Calibri" w:cs="Times New Roman"/>
          <w:bCs/>
          <w:color w:val="auto"/>
          <w:sz w:val="26"/>
        </w:rPr>
        <w:t>:</w:t>
      </w:r>
      <w:r w:rsidRPr="007B010A">
        <w:rPr>
          <w:rFonts w:eastAsia="Calibri" w:cs="Times New Roman"/>
          <w:b w:val="0"/>
          <w:color w:val="auto"/>
          <w:sz w:val="26"/>
        </w:rPr>
        <w:t xml:space="preserve">  </w:t>
      </w:r>
      <w:r w:rsidR="004F76AC" w:rsidRPr="00F20423">
        <w:rPr>
          <w:rFonts w:eastAsia="Calibri" w:cs="Times New Roman"/>
          <w:b w:val="0"/>
          <w:color w:val="auto"/>
          <w:sz w:val="26"/>
        </w:rPr>
        <w:t xml:space="preserve">Boot </w:t>
      </w:r>
      <w:proofErr w:type="spellStart"/>
      <w:r w:rsidR="004F76AC" w:rsidRPr="00F20423">
        <w:rPr>
          <w:rFonts w:eastAsia="Calibri" w:cs="Times New Roman"/>
          <w:b w:val="0"/>
          <w:color w:val="auto"/>
          <w:sz w:val="26"/>
        </w:rPr>
        <w:t>vào</w:t>
      </w:r>
      <w:proofErr w:type="spellEnd"/>
      <w:r w:rsidR="004F76AC" w:rsidRPr="00F2042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F76AC" w:rsidRPr="00F20423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="004F76AC" w:rsidRPr="00F2042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F76AC" w:rsidRPr="00F20423">
        <w:rPr>
          <w:rFonts w:eastAsia="Calibri" w:cs="Times New Roman"/>
          <w:b w:val="0"/>
          <w:color w:val="auto"/>
          <w:sz w:val="26"/>
        </w:rPr>
        <w:t>kiểm</w:t>
      </w:r>
      <w:proofErr w:type="spellEnd"/>
      <w:r w:rsidR="004F76AC" w:rsidRPr="00F2042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F76AC" w:rsidRPr="00F20423">
        <w:rPr>
          <w:rFonts w:eastAsia="Calibri" w:cs="Times New Roman"/>
          <w:b w:val="0"/>
          <w:color w:val="auto"/>
          <w:sz w:val="26"/>
        </w:rPr>
        <w:t>tra</w:t>
      </w:r>
      <w:proofErr w:type="spellEnd"/>
      <w:r w:rsidR="004F76AC" w:rsidRPr="00F2042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F76AC" w:rsidRPr="00F20423">
        <w:rPr>
          <w:rFonts w:eastAsia="Calibri" w:cs="Times New Roman"/>
          <w:b w:val="0"/>
          <w:color w:val="auto"/>
          <w:sz w:val="26"/>
        </w:rPr>
        <w:t>lại</w:t>
      </w:r>
      <w:proofErr w:type="spellEnd"/>
      <w:r w:rsidR="004F76AC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F76AC">
        <w:rPr>
          <w:rFonts w:eastAsia="Calibri" w:cs="Times New Roman"/>
          <w:b w:val="0"/>
          <w:color w:val="auto"/>
          <w:sz w:val="26"/>
        </w:rPr>
        <w:t>xem</w:t>
      </w:r>
      <w:proofErr w:type="spellEnd"/>
      <w:r w:rsidR="004F76AC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F76AC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="004F76AC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F76AC">
        <w:rPr>
          <w:rFonts w:eastAsia="Calibri" w:cs="Times New Roman"/>
          <w:b w:val="0"/>
          <w:color w:val="auto"/>
          <w:sz w:val="26"/>
        </w:rPr>
        <w:t>có</w:t>
      </w:r>
      <w:proofErr w:type="spellEnd"/>
      <w:r w:rsidR="004F76AC">
        <w:rPr>
          <w:rFonts w:eastAsia="Calibri" w:cs="Times New Roman"/>
          <w:b w:val="0"/>
          <w:color w:val="auto"/>
          <w:sz w:val="26"/>
        </w:rPr>
        <w:t xml:space="preserve"> boot </w:t>
      </w:r>
      <w:proofErr w:type="spellStart"/>
      <w:r w:rsidR="004F76AC">
        <w:rPr>
          <w:rFonts w:eastAsia="Calibri" w:cs="Times New Roman"/>
          <w:b w:val="0"/>
          <w:color w:val="auto"/>
          <w:sz w:val="26"/>
        </w:rPr>
        <w:t>vào</w:t>
      </w:r>
      <w:proofErr w:type="spellEnd"/>
      <w:r w:rsidR="004F76AC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F76AC">
        <w:rPr>
          <w:rFonts w:eastAsia="Calibri" w:cs="Times New Roman"/>
          <w:b w:val="0"/>
          <w:color w:val="auto"/>
          <w:sz w:val="26"/>
        </w:rPr>
        <w:t>được</w:t>
      </w:r>
      <w:proofErr w:type="spellEnd"/>
      <w:r w:rsidR="004F76AC">
        <w:rPr>
          <w:rFonts w:eastAsia="Calibri" w:cs="Times New Roman"/>
          <w:b w:val="0"/>
          <w:color w:val="auto"/>
          <w:sz w:val="26"/>
        </w:rPr>
        <w:t xml:space="preserve"> Windows </w:t>
      </w:r>
      <w:proofErr w:type="spellStart"/>
      <w:r w:rsidR="004F76AC">
        <w:rPr>
          <w:rFonts w:eastAsia="Calibri" w:cs="Times New Roman"/>
          <w:b w:val="0"/>
          <w:color w:val="auto"/>
          <w:sz w:val="26"/>
        </w:rPr>
        <w:t>được</w:t>
      </w:r>
      <w:proofErr w:type="spellEnd"/>
      <w:r w:rsidR="004F76AC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F76AC">
        <w:rPr>
          <w:rFonts w:eastAsia="Calibri" w:cs="Times New Roman"/>
          <w:b w:val="0"/>
          <w:color w:val="auto"/>
          <w:sz w:val="26"/>
        </w:rPr>
        <w:t>không</w:t>
      </w:r>
      <w:proofErr w:type="spellEnd"/>
      <w:r w:rsidR="004F76AC">
        <w:rPr>
          <w:rFonts w:eastAsia="Calibri" w:cs="Times New Roman"/>
          <w:b w:val="0"/>
          <w:color w:val="auto"/>
          <w:sz w:val="26"/>
        </w:rPr>
        <w:t>?</w:t>
      </w:r>
    </w:p>
    <w:p w14:paraId="588280C0" w14:textId="3BDEDD36" w:rsidR="00E92EA3" w:rsidRPr="00E92EA3" w:rsidRDefault="00E92EA3" w:rsidP="00AC1953">
      <w:pPr>
        <w:spacing w:line="360" w:lineRule="auto"/>
        <w:ind w:left="720"/>
        <w:jc w:val="center"/>
        <w:rPr>
          <w:rFonts w:eastAsia="Calibri" w:cs="Times New Roman"/>
          <w:bCs/>
          <w:color w:val="auto"/>
          <w:sz w:val="26"/>
        </w:rPr>
      </w:pPr>
      <w:proofErr w:type="spellStart"/>
      <w:r>
        <w:rPr>
          <w:rFonts w:eastAsia="Calibri" w:cs="Times New Roman"/>
          <w:bCs/>
          <w:color w:val="auto"/>
          <w:sz w:val="26"/>
        </w:rPr>
        <w:t>Được</w:t>
      </w:r>
      <w:proofErr w:type="spellEnd"/>
    </w:p>
    <w:p w14:paraId="4A4745B7" w14:textId="298EE5BF" w:rsidR="00AC1953" w:rsidRDefault="00AC1953" w:rsidP="00AC1953">
      <w:pPr>
        <w:spacing w:after="200"/>
        <w:jc w:val="right"/>
        <w:rPr>
          <w:rFonts w:eastAsia="Calibri" w:cs="Times New Roman"/>
          <w:b w:val="0"/>
          <w:color w:val="auto"/>
          <w:sz w:val="26"/>
        </w:rPr>
      </w:pPr>
      <w:r w:rsidRPr="00000533">
        <w:rPr>
          <w:rFonts w:cs="Times New Roman"/>
          <w:noProof/>
          <w:sz w:val="36"/>
          <w:szCs w:val="36"/>
        </w:rPr>
        <w:drawing>
          <wp:inline distT="0" distB="0" distL="0" distR="0" wp14:anchorId="5C444AA2" wp14:editId="2A12AD4B">
            <wp:extent cx="5943600" cy="4540250"/>
            <wp:effectExtent l="0" t="0" r="0" b="0"/>
            <wp:docPr id="1496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22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9F82" w14:textId="0CD4505D" w:rsidR="00AC1953" w:rsidRDefault="00AC1953" w:rsidP="00AC1953">
      <w:pPr>
        <w:spacing w:after="200"/>
        <w:jc w:val="right"/>
        <w:rPr>
          <w:rFonts w:eastAsia="Calibri" w:cs="Times New Roman"/>
          <w:b w:val="0"/>
          <w:color w:val="auto"/>
          <w:sz w:val="26"/>
        </w:rPr>
      </w:pPr>
    </w:p>
    <w:p w14:paraId="481BA4F3" w14:textId="6793DBB6" w:rsidR="00AC1953" w:rsidRDefault="00AC1953" w:rsidP="00AC1953">
      <w:pPr>
        <w:spacing w:after="200"/>
        <w:jc w:val="right"/>
        <w:rPr>
          <w:rFonts w:eastAsia="Calibri" w:cs="Times New Roman"/>
          <w:b w:val="0"/>
          <w:color w:val="auto"/>
          <w:sz w:val="26"/>
        </w:rPr>
      </w:pPr>
    </w:p>
    <w:p w14:paraId="2E60C25D" w14:textId="510D3D2E" w:rsidR="00AC1953" w:rsidRDefault="00AC1953" w:rsidP="00AC1953">
      <w:pPr>
        <w:spacing w:after="200"/>
        <w:jc w:val="right"/>
        <w:rPr>
          <w:rFonts w:eastAsia="Calibri" w:cs="Times New Roman"/>
          <w:b w:val="0"/>
          <w:color w:val="auto"/>
          <w:sz w:val="26"/>
        </w:rPr>
      </w:pPr>
    </w:p>
    <w:p w14:paraId="03F0EDEC" w14:textId="4CE432E7" w:rsidR="00AC1953" w:rsidRDefault="00AC1953" w:rsidP="00AC1953">
      <w:pPr>
        <w:spacing w:after="200"/>
        <w:jc w:val="right"/>
        <w:rPr>
          <w:rFonts w:eastAsia="Calibri" w:cs="Times New Roman"/>
          <w:b w:val="0"/>
          <w:color w:val="auto"/>
          <w:sz w:val="26"/>
        </w:rPr>
      </w:pPr>
    </w:p>
    <w:p w14:paraId="69819C49" w14:textId="2C558A97" w:rsidR="00AC1953" w:rsidRDefault="00AC1953" w:rsidP="00AC1953">
      <w:pPr>
        <w:spacing w:after="200"/>
        <w:jc w:val="right"/>
        <w:rPr>
          <w:rFonts w:eastAsia="Calibri" w:cs="Times New Roman"/>
          <w:b w:val="0"/>
          <w:color w:val="auto"/>
          <w:sz w:val="26"/>
        </w:rPr>
      </w:pPr>
    </w:p>
    <w:p w14:paraId="68B2962C" w14:textId="26381597" w:rsidR="00AC1953" w:rsidRDefault="00AC1953" w:rsidP="00AC1953">
      <w:pPr>
        <w:spacing w:after="200"/>
        <w:jc w:val="right"/>
        <w:rPr>
          <w:rFonts w:eastAsia="Calibri" w:cs="Times New Roman"/>
          <w:b w:val="0"/>
          <w:color w:val="auto"/>
          <w:sz w:val="26"/>
        </w:rPr>
      </w:pPr>
    </w:p>
    <w:p w14:paraId="50A10225" w14:textId="4BDC1970" w:rsidR="00AC1953" w:rsidRDefault="00AC1953" w:rsidP="00AC1953">
      <w:pPr>
        <w:spacing w:after="200"/>
        <w:jc w:val="right"/>
        <w:rPr>
          <w:rFonts w:eastAsia="Calibri" w:cs="Times New Roman"/>
          <w:b w:val="0"/>
          <w:color w:val="auto"/>
          <w:sz w:val="26"/>
        </w:rPr>
      </w:pPr>
    </w:p>
    <w:p w14:paraId="55C8A8EA" w14:textId="77777777" w:rsidR="00AC1953" w:rsidRDefault="00AC1953" w:rsidP="00AC1953">
      <w:pPr>
        <w:spacing w:after="200"/>
        <w:jc w:val="right"/>
        <w:rPr>
          <w:rFonts w:eastAsia="Calibri" w:cs="Times New Roman"/>
          <w:b w:val="0"/>
          <w:color w:val="auto"/>
          <w:sz w:val="26"/>
        </w:rPr>
      </w:pPr>
    </w:p>
    <w:p w14:paraId="778E1995" w14:textId="77777777" w:rsidR="001D6E9C" w:rsidRPr="001D6E9C" w:rsidRDefault="001D6E9C" w:rsidP="00AC1953">
      <w:pPr>
        <w:keepNext/>
        <w:keepLines/>
        <w:spacing w:before="40" w:line="360" w:lineRule="auto"/>
        <w:ind w:left="720" w:hanging="360"/>
        <w:jc w:val="both"/>
        <w:outlineLvl w:val="1"/>
        <w:rPr>
          <w:rFonts w:eastAsia="Times New Roman" w:cs="Times New Roman"/>
          <w:color w:val="2F5496"/>
          <w:sz w:val="26"/>
          <w:szCs w:val="26"/>
        </w:rPr>
      </w:pPr>
      <w:proofErr w:type="spellStart"/>
      <w:r w:rsidRPr="001D6E9C">
        <w:rPr>
          <w:rFonts w:eastAsia="Times New Roman" w:cs="Times New Roman"/>
          <w:color w:val="2F5496"/>
          <w:sz w:val="26"/>
          <w:szCs w:val="26"/>
        </w:rPr>
        <w:lastRenderedPageBreak/>
        <w:t>Câu</w:t>
      </w:r>
      <w:proofErr w:type="spellEnd"/>
      <w:r w:rsidRPr="001D6E9C">
        <w:rPr>
          <w:rFonts w:eastAsia="Times New Roman" w:cs="Times New Roman"/>
          <w:color w:val="2F5496"/>
          <w:sz w:val="26"/>
          <w:szCs w:val="26"/>
        </w:rPr>
        <w:t xml:space="preserve"> </w:t>
      </w:r>
      <w:proofErr w:type="spellStart"/>
      <w:r w:rsidRPr="001D6E9C">
        <w:rPr>
          <w:rFonts w:eastAsia="Times New Roman" w:cs="Times New Roman"/>
          <w:color w:val="2F5496"/>
          <w:sz w:val="26"/>
          <w:szCs w:val="26"/>
        </w:rPr>
        <w:t>hỏi</w:t>
      </w:r>
      <w:proofErr w:type="spellEnd"/>
      <w:r w:rsidRPr="001D6E9C">
        <w:rPr>
          <w:rFonts w:eastAsia="Times New Roman" w:cs="Times New Roman"/>
          <w:color w:val="2F5496"/>
          <w:sz w:val="26"/>
          <w:szCs w:val="26"/>
        </w:rPr>
        <w:t xml:space="preserve"> </w:t>
      </w:r>
      <w:proofErr w:type="spellStart"/>
      <w:r w:rsidRPr="001D6E9C">
        <w:rPr>
          <w:rFonts w:eastAsia="Times New Roman" w:cs="Times New Roman"/>
          <w:color w:val="2F5496"/>
          <w:sz w:val="26"/>
          <w:szCs w:val="26"/>
        </w:rPr>
        <w:t>tình</w:t>
      </w:r>
      <w:proofErr w:type="spellEnd"/>
      <w:r w:rsidRPr="001D6E9C">
        <w:rPr>
          <w:rFonts w:eastAsia="Times New Roman" w:cs="Times New Roman"/>
          <w:color w:val="2F5496"/>
          <w:sz w:val="26"/>
          <w:szCs w:val="26"/>
        </w:rPr>
        <w:t xml:space="preserve"> </w:t>
      </w:r>
      <w:proofErr w:type="spellStart"/>
      <w:r w:rsidRPr="001D6E9C">
        <w:rPr>
          <w:rFonts w:eastAsia="Times New Roman" w:cs="Times New Roman"/>
          <w:color w:val="2F5496"/>
          <w:sz w:val="26"/>
          <w:szCs w:val="26"/>
        </w:rPr>
        <w:t>huống</w:t>
      </w:r>
      <w:proofErr w:type="spellEnd"/>
    </w:p>
    <w:p w14:paraId="21786B95" w14:textId="270F987C" w:rsidR="001D6E9C" w:rsidRPr="00AC1953" w:rsidRDefault="001D6E9C" w:rsidP="00AC1953">
      <w:pPr>
        <w:pStyle w:val="ListParagraph"/>
        <w:numPr>
          <w:ilvl w:val="0"/>
          <w:numId w:val="20"/>
        </w:numPr>
        <w:spacing w:line="360" w:lineRule="auto"/>
        <w:ind w:left="720" w:firstLine="0"/>
        <w:jc w:val="both"/>
        <w:rPr>
          <w:rFonts w:eastAsia="Calibri" w:cs="Times New Roman"/>
          <w:b w:val="0"/>
          <w:color w:val="FF0000"/>
          <w:sz w:val="26"/>
        </w:rPr>
      </w:pP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Máy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đang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boot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với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chuẩn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UEFI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thì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cài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được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windows 7,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hoặc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các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Windows </w:t>
      </w:r>
      <w:proofErr w:type="gramStart"/>
      <w:r w:rsidRPr="00AC1953">
        <w:rPr>
          <w:rFonts w:eastAsia="Calibri" w:cs="Times New Roman"/>
          <w:b w:val="0"/>
          <w:color w:val="FF0000"/>
          <w:sz w:val="26"/>
        </w:rPr>
        <w:t>32 bit</w:t>
      </w:r>
      <w:proofErr w:type="gram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được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không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>?</w:t>
      </w:r>
    </w:p>
    <w:p w14:paraId="7AF51410" w14:textId="36FE82E1" w:rsidR="00AC1953" w:rsidRPr="00AC1953" w:rsidRDefault="00AC1953" w:rsidP="00AC1953">
      <w:pPr>
        <w:spacing w:line="360" w:lineRule="auto"/>
        <w:ind w:left="720"/>
        <w:jc w:val="both"/>
        <w:rPr>
          <w:rFonts w:eastAsia="Calibri" w:cs="Times New Roman"/>
          <w:b w:val="0"/>
          <w:color w:val="0F0D29" w:themeColor="text1"/>
          <w:sz w:val="26"/>
        </w:rPr>
      </w:pP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Máy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đang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boot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với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chuẩn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UEFI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thì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0F0D29" w:themeColor="text1"/>
          <w:sz w:val="26"/>
        </w:rPr>
        <w:t>không</w:t>
      </w:r>
      <w:proofErr w:type="spellEnd"/>
      <w:r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0F0D29" w:themeColor="text1"/>
          <w:sz w:val="26"/>
        </w:rPr>
        <w:t>thể</w:t>
      </w:r>
      <w:proofErr w:type="spellEnd"/>
      <w:r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cài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được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windows 7,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hoặc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các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0F0D29" w:themeColor="text1"/>
          <w:sz w:val="26"/>
        </w:rPr>
        <w:t>bản</w:t>
      </w:r>
      <w:proofErr w:type="spellEnd"/>
      <w:r>
        <w:rPr>
          <w:rFonts w:eastAsia="Calibri" w:cs="Times New Roman"/>
          <w:b w:val="0"/>
          <w:color w:val="0F0D29" w:themeColor="text1"/>
          <w:sz w:val="26"/>
        </w:rPr>
        <w:t xml:space="preserve"> </w:t>
      </w:r>
      <w:r w:rsidRPr="00AC1953">
        <w:rPr>
          <w:rFonts w:eastAsia="Calibri" w:cs="Times New Roman"/>
          <w:b w:val="0"/>
          <w:color w:val="0F0D29" w:themeColor="text1"/>
          <w:sz w:val="26"/>
        </w:rPr>
        <w:t>Windows 32 bit</w:t>
      </w:r>
    </w:p>
    <w:p w14:paraId="23C3EFBF" w14:textId="3A6AAE97" w:rsidR="001D6E9C" w:rsidRDefault="001D6E9C" w:rsidP="00AC1953">
      <w:pPr>
        <w:pStyle w:val="ListParagraph"/>
        <w:numPr>
          <w:ilvl w:val="0"/>
          <w:numId w:val="20"/>
        </w:numPr>
        <w:spacing w:line="360" w:lineRule="auto"/>
        <w:ind w:left="720" w:firstLine="0"/>
        <w:jc w:val="both"/>
        <w:rPr>
          <w:rFonts w:eastAsia="Calibri" w:cs="Times New Roman"/>
          <w:b w:val="0"/>
          <w:color w:val="FF0000"/>
          <w:sz w:val="26"/>
        </w:rPr>
      </w:pPr>
      <w:r w:rsidRPr="00AC1953">
        <w:rPr>
          <w:rFonts w:eastAsia="Calibri" w:cs="Times New Roman"/>
          <w:b w:val="0"/>
          <w:color w:val="FF0000"/>
          <w:sz w:val="26"/>
        </w:rPr>
        <w:t xml:space="preserve">Khi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hệ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điều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hành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cài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Windows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với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chuẩn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boot UEFI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thì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định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dạng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ổ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cứng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phải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là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định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dạng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gì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?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Trên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hệ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thống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lúc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này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phải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có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tối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thiểu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mấy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ổ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đĩa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, ý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nghĩa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của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các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ổ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đĩa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FF0000"/>
          <w:sz w:val="26"/>
        </w:rPr>
        <w:t>này</w:t>
      </w:r>
      <w:proofErr w:type="spellEnd"/>
      <w:r w:rsidRPr="00AC1953">
        <w:rPr>
          <w:rFonts w:eastAsia="Calibri" w:cs="Times New Roman"/>
          <w:b w:val="0"/>
          <w:color w:val="FF0000"/>
          <w:sz w:val="26"/>
        </w:rPr>
        <w:t>?</w:t>
      </w:r>
    </w:p>
    <w:p w14:paraId="3233087C" w14:textId="46309120" w:rsidR="00AC1953" w:rsidRPr="00AC1953" w:rsidRDefault="00AC1953" w:rsidP="00AC1953">
      <w:pPr>
        <w:spacing w:line="360" w:lineRule="auto"/>
        <w:ind w:left="720"/>
        <w:jc w:val="both"/>
        <w:rPr>
          <w:rFonts w:eastAsia="Calibri" w:cs="Times New Roman"/>
          <w:b w:val="0"/>
          <w:color w:val="0F0D29" w:themeColor="text1"/>
          <w:sz w:val="26"/>
        </w:rPr>
      </w:pPr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Khi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cài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Windows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với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chuẩn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boot UEFI, ổ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cứng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phải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được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định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dạng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> </w:t>
      </w:r>
      <w:r w:rsidRPr="00AC1953">
        <w:rPr>
          <w:rFonts w:eastAsia="Calibri" w:cs="Times New Roman"/>
          <w:bCs/>
          <w:color w:val="0F0D29" w:themeColor="text1"/>
          <w:sz w:val="26"/>
        </w:rPr>
        <w:t xml:space="preserve">GPT </w:t>
      </w:r>
    </w:p>
    <w:p w14:paraId="6AD95862" w14:textId="77777777" w:rsidR="00AC1953" w:rsidRPr="00AC1953" w:rsidRDefault="00AC1953" w:rsidP="00AC1953">
      <w:pPr>
        <w:spacing w:line="360" w:lineRule="auto"/>
        <w:ind w:left="720"/>
        <w:jc w:val="both"/>
        <w:rPr>
          <w:rFonts w:eastAsia="Calibri" w:cs="Times New Roman"/>
          <w:b w:val="0"/>
          <w:color w:val="0F0D29" w:themeColor="text1"/>
          <w:sz w:val="26"/>
        </w:rPr>
      </w:pP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Trên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hệ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thống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lúc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này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phải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có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tối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AC1953">
        <w:rPr>
          <w:rFonts w:eastAsia="Calibri" w:cs="Times New Roman"/>
          <w:b w:val="0"/>
          <w:color w:val="0F0D29" w:themeColor="text1"/>
          <w:sz w:val="26"/>
        </w:rPr>
        <w:t>thiểu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> </w:t>
      </w:r>
      <w:r w:rsidRPr="00AC1953">
        <w:rPr>
          <w:rFonts w:eastAsia="Calibri" w:cs="Times New Roman"/>
          <w:bCs/>
          <w:color w:val="0F0D29" w:themeColor="text1"/>
          <w:sz w:val="26"/>
        </w:rPr>
        <w:t xml:space="preserve">2 ổ </w:t>
      </w:r>
      <w:proofErr w:type="spellStart"/>
      <w:r w:rsidRPr="00AC1953">
        <w:rPr>
          <w:rFonts w:eastAsia="Calibri" w:cs="Times New Roman"/>
          <w:bCs/>
          <w:color w:val="0F0D29" w:themeColor="text1"/>
          <w:sz w:val="26"/>
        </w:rPr>
        <w:t>đĩa</w:t>
      </w:r>
      <w:proofErr w:type="spellEnd"/>
      <w:r w:rsidRPr="00AC1953">
        <w:rPr>
          <w:rFonts w:eastAsia="Calibri" w:cs="Times New Roman"/>
          <w:b w:val="0"/>
          <w:color w:val="0F0D29" w:themeColor="text1"/>
          <w:sz w:val="26"/>
        </w:rPr>
        <w:t>:</w:t>
      </w:r>
    </w:p>
    <w:p w14:paraId="2F20918D" w14:textId="77777777" w:rsidR="00AC1953" w:rsidRPr="002E4B52" w:rsidRDefault="00AC1953" w:rsidP="002E4B52">
      <w:pPr>
        <w:pStyle w:val="ListParagraph"/>
        <w:numPr>
          <w:ilvl w:val="0"/>
          <w:numId w:val="22"/>
        </w:numPr>
        <w:spacing w:line="360" w:lineRule="auto"/>
        <w:jc w:val="both"/>
        <w:rPr>
          <w:rFonts w:eastAsia="Calibri" w:cs="Times New Roman"/>
          <w:b w:val="0"/>
          <w:color w:val="0F0D29" w:themeColor="text1"/>
          <w:sz w:val="26"/>
        </w:rPr>
      </w:pPr>
      <w:r w:rsidRPr="002E4B52">
        <w:rPr>
          <w:rFonts w:eastAsia="Calibri" w:cs="Times New Roman"/>
          <w:bCs/>
          <w:color w:val="0F0D29" w:themeColor="text1"/>
          <w:sz w:val="26"/>
        </w:rPr>
        <w:t xml:space="preserve">Ổ </w:t>
      </w:r>
      <w:proofErr w:type="spellStart"/>
      <w:r w:rsidRPr="002E4B52">
        <w:rPr>
          <w:rFonts w:eastAsia="Calibri" w:cs="Times New Roman"/>
          <w:bCs/>
          <w:color w:val="0F0D29" w:themeColor="text1"/>
          <w:sz w:val="26"/>
        </w:rPr>
        <w:t>đĩa</w:t>
      </w:r>
      <w:proofErr w:type="spellEnd"/>
      <w:r w:rsidRPr="002E4B52">
        <w:rPr>
          <w:rFonts w:eastAsia="Calibri" w:cs="Times New Roman"/>
          <w:bCs/>
          <w:color w:val="0F0D29" w:themeColor="text1"/>
          <w:sz w:val="26"/>
        </w:rPr>
        <w:t xml:space="preserve"> EFI (ESP - EFI System Partition)</w:t>
      </w:r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: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Chứa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các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file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khởi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động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cần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thiết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cho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UEFI,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thường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có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định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dạng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FAT32.</w:t>
      </w:r>
    </w:p>
    <w:p w14:paraId="0F7CA212" w14:textId="77777777" w:rsidR="00AC1953" w:rsidRPr="002E4B52" w:rsidRDefault="00AC1953" w:rsidP="002E4B52">
      <w:pPr>
        <w:pStyle w:val="ListParagraph"/>
        <w:numPr>
          <w:ilvl w:val="0"/>
          <w:numId w:val="22"/>
        </w:numPr>
        <w:spacing w:line="360" w:lineRule="auto"/>
        <w:jc w:val="both"/>
        <w:rPr>
          <w:rFonts w:eastAsia="Calibri" w:cs="Times New Roman"/>
          <w:b w:val="0"/>
          <w:color w:val="0F0D29" w:themeColor="text1"/>
          <w:sz w:val="26"/>
        </w:rPr>
      </w:pPr>
      <w:r w:rsidRPr="002E4B52">
        <w:rPr>
          <w:rFonts w:eastAsia="Calibri" w:cs="Times New Roman"/>
          <w:bCs/>
          <w:color w:val="0F0D29" w:themeColor="text1"/>
          <w:sz w:val="26"/>
        </w:rPr>
        <w:t xml:space="preserve">Ổ </w:t>
      </w:r>
      <w:proofErr w:type="spellStart"/>
      <w:r w:rsidRPr="002E4B52">
        <w:rPr>
          <w:rFonts w:eastAsia="Calibri" w:cs="Times New Roman"/>
          <w:bCs/>
          <w:color w:val="0F0D29" w:themeColor="text1"/>
          <w:sz w:val="26"/>
        </w:rPr>
        <w:t>đĩa</w:t>
      </w:r>
      <w:proofErr w:type="spellEnd"/>
      <w:r w:rsidRPr="002E4B52">
        <w:rPr>
          <w:rFonts w:eastAsia="Calibri" w:cs="Times New Roman"/>
          <w:bCs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Cs/>
          <w:color w:val="0F0D29" w:themeColor="text1"/>
          <w:sz w:val="26"/>
        </w:rPr>
        <w:t>hệ</w:t>
      </w:r>
      <w:proofErr w:type="spellEnd"/>
      <w:r w:rsidRPr="002E4B52">
        <w:rPr>
          <w:rFonts w:eastAsia="Calibri" w:cs="Times New Roman"/>
          <w:bCs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Cs/>
          <w:color w:val="0F0D29" w:themeColor="text1"/>
          <w:sz w:val="26"/>
        </w:rPr>
        <w:t>thống</w:t>
      </w:r>
      <w:proofErr w:type="spellEnd"/>
      <w:r w:rsidRPr="002E4B52">
        <w:rPr>
          <w:rFonts w:eastAsia="Calibri" w:cs="Times New Roman"/>
          <w:bCs/>
          <w:color w:val="0F0D29" w:themeColor="text1"/>
          <w:sz w:val="26"/>
        </w:rPr>
        <w:t xml:space="preserve"> (C</w:t>
      </w:r>
      <w:proofErr w:type="gramStart"/>
      <w:r w:rsidRPr="002E4B52">
        <w:rPr>
          <w:rFonts w:eastAsia="Calibri" w:cs="Times New Roman"/>
          <w:bCs/>
          <w:color w:val="0F0D29" w:themeColor="text1"/>
          <w:sz w:val="26"/>
        </w:rPr>
        <w:t>:)</w:t>
      </w:r>
      <w:r w:rsidRPr="002E4B52">
        <w:rPr>
          <w:rFonts w:eastAsia="Calibri" w:cs="Times New Roman"/>
          <w:b w:val="0"/>
          <w:color w:val="0F0D29" w:themeColor="text1"/>
          <w:sz w:val="26"/>
        </w:rPr>
        <w:t> :</w:t>
      </w:r>
      <w:proofErr w:type="gram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Chứa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hệ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điều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hành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Windows,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thường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định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</w:t>
      </w:r>
      <w:proofErr w:type="spellStart"/>
      <w:r w:rsidRPr="002E4B52">
        <w:rPr>
          <w:rFonts w:eastAsia="Calibri" w:cs="Times New Roman"/>
          <w:b w:val="0"/>
          <w:color w:val="0F0D29" w:themeColor="text1"/>
          <w:sz w:val="26"/>
        </w:rPr>
        <w:t>dạng</w:t>
      </w:r>
      <w:proofErr w:type="spellEnd"/>
      <w:r w:rsidRPr="002E4B52">
        <w:rPr>
          <w:rFonts w:eastAsia="Calibri" w:cs="Times New Roman"/>
          <w:b w:val="0"/>
          <w:color w:val="0F0D29" w:themeColor="text1"/>
          <w:sz w:val="26"/>
        </w:rPr>
        <w:t xml:space="preserve"> NTFS.</w:t>
      </w:r>
    </w:p>
    <w:p w14:paraId="29B8A05D" w14:textId="77777777" w:rsidR="00AC1953" w:rsidRPr="00AC1953" w:rsidRDefault="00AC1953" w:rsidP="00AC1953">
      <w:pPr>
        <w:spacing w:line="360" w:lineRule="auto"/>
        <w:ind w:left="720"/>
        <w:jc w:val="both"/>
        <w:rPr>
          <w:rFonts w:eastAsia="Calibri" w:cs="Times New Roman"/>
          <w:b w:val="0"/>
          <w:color w:val="FF0000"/>
          <w:sz w:val="26"/>
        </w:rPr>
      </w:pPr>
    </w:p>
    <w:p w14:paraId="0B2F74E5" w14:textId="77777777" w:rsidR="00AC1953" w:rsidRPr="00AC1953" w:rsidRDefault="00AC1953" w:rsidP="00AC1953">
      <w:pPr>
        <w:pStyle w:val="ListParagraph"/>
        <w:rPr>
          <w:rFonts w:eastAsia="Calibri" w:cs="Times New Roman"/>
          <w:bCs/>
          <w:color w:val="FF0000"/>
          <w:sz w:val="26"/>
        </w:rPr>
      </w:pPr>
    </w:p>
    <w:p w14:paraId="1128057D" w14:textId="77777777" w:rsidR="00AC1953" w:rsidRPr="00AC1953" w:rsidRDefault="00AC1953" w:rsidP="00AC1953">
      <w:pPr>
        <w:spacing w:line="360" w:lineRule="auto"/>
        <w:jc w:val="both"/>
        <w:rPr>
          <w:rFonts w:eastAsia="Calibri" w:cs="Times New Roman"/>
          <w:bCs/>
          <w:color w:val="FF0000"/>
          <w:sz w:val="26"/>
        </w:rPr>
      </w:pPr>
    </w:p>
    <w:p w14:paraId="30998290" w14:textId="77777777" w:rsidR="00F20423" w:rsidRPr="00F20423" w:rsidRDefault="00F20423" w:rsidP="001D6E9C">
      <w:pPr>
        <w:spacing w:line="360" w:lineRule="auto"/>
        <w:rPr>
          <w:rFonts w:eastAsia="Calibri" w:cs="Times New Roman"/>
          <w:b w:val="0"/>
          <w:color w:val="auto"/>
          <w:sz w:val="26"/>
        </w:rPr>
      </w:pPr>
    </w:p>
    <w:p w14:paraId="06EDFFA5" w14:textId="77777777" w:rsidR="00786481" w:rsidRDefault="00786481" w:rsidP="00786481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</w:p>
    <w:p w14:paraId="51B345A8" w14:textId="77777777" w:rsidR="00575AC1" w:rsidRPr="00A149E0" w:rsidRDefault="00575AC1" w:rsidP="00575AC1">
      <w:pPr>
        <w:spacing w:line="360" w:lineRule="auto"/>
        <w:ind w:left="720" w:firstLine="360"/>
        <w:rPr>
          <w:rFonts w:eastAsia="Calibri" w:cs="Times New Roman"/>
          <w:b w:val="0"/>
          <w:color w:val="auto"/>
          <w:sz w:val="26"/>
        </w:rPr>
      </w:pPr>
    </w:p>
    <w:sectPr w:rsidR="00575AC1" w:rsidRPr="00A149E0" w:rsidSect="001B651A">
      <w:headerReference w:type="default" r:id="rId27"/>
      <w:footerReference w:type="default" r:id="rId28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74713" w14:textId="77777777" w:rsidR="0079492A" w:rsidRDefault="0079492A">
      <w:r>
        <w:separator/>
      </w:r>
    </w:p>
    <w:p w14:paraId="6FBE7C51" w14:textId="77777777" w:rsidR="0079492A" w:rsidRDefault="0079492A"/>
  </w:endnote>
  <w:endnote w:type="continuationSeparator" w:id="0">
    <w:p w14:paraId="0CC2B136" w14:textId="77777777" w:rsidR="0079492A" w:rsidRDefault="0079492A">
      <w:r>
        <w:continuationSeparator/>
      </w:r>
    </w:p>
    <w:p w14:paraId="24150C68" w14:textId="77777777" w:rsidR="0079492A" w:rsidRDefault="007949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03973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8C8C093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93E27" w14:textId="77777777" w:rsidR="0079492A" w:rsidRDefault="0079492A">
      <w:r>
        <w:separator/>
      </w:r>
    </w:p>
    <w:p w14:paraId="11A22A39" w14:textId="77777777" w:rsidR="0079492A" w:rsidRDefault="0079492A"/>
  </w:footnote>
  <w:footnote w:type="continuationSeparator" w:id="0">
    <w:p w14:paraId="026DE491" w14:textId="77777777" w:rsidR="0079492A" w:rsidRDefault="0079492A">
      <w:r>
        <w:continuationSeparator/>
      </w:r>
    </w:p>
    <w:p w14:paraId="4CE63E54" w14:textId="77777777" w:rsidR="0079492A" w:rsidRDefault="007949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5D71AC2D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0E39E0CC" w14:textId="77777777" w:rsidR="00D077E9" w:rsidRDefault="00D077E9">
          <w:pPr>
            <w:pStyle w:val="Header"/>
          </w:pPr>
        </w:p>
      </w:tc>
    </w:tr>
  </w:tbl>
  <w:p w14:paraId="6CE731C8" w14:textId="77777777" w:rsidR="00D077E9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C38ED"/>
    <w:multiLevelType w:val="multilevel"/>
    <w:tmpl w:val="426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7256B"/>
    <w:multiLevelType w:val="multilevel"/>
    <w:tmpl w:val="87B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E5EF9"/>
    <w:multiLevelType w:val="hybridMultilevel"/>
    <w:tmpl w:val="F23439B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92074D"/>
    <w:multiLevelType w:val="hybridMultilevel"/>
    <w:tmpl w:val="DEDE9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52143"/>
    <w:multiLevelType w:val="multilevel"/>
    <w:tmpl w:val="9AC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93247"/>
    <w:multiLevelType w:val="hybridMultilevel"/>
    <w:tmpl w:val="D0E0A7C2"/>
    <w:lvl w:ilvl="0" w:tplc="E72C0400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FA05FF"/>
    <w:multiLevelType w:val="multilevel"/>
    <w:tmpl w:val="5800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3F5CA8"/>
    <w:multiLevelType w:val="hybridMultilevel"/>
    <w:tmpl w:val="3C94814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10211F4"/>
    <w:multiLevelType w:val="multilevel"/>
    <w:tmpl w:val="E82EDF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22353E"/>
    <w:multiLevelType w:val="multilevel"/>
    <w:tmpl w:val="936A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D655A4"/>
    <w:multiLevelType w:val="hybridMultilevel"/>
    <w:tmpl w:val="62A6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47DDB"/>
    <w:multiLevelType w:val="multilevel"/>
    <w:tmpl w:val="224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D6C2F"/>
    <w:multiLevelType w:val="multilevel"/>
    <w:tmpl w:val="1E24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361535"/>
    <w:multiLevelType w:val="multilevel"/>
    <w:tmpl w:val="956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A390C"/>
    <w:multiLevelType w:val="hybridMultilevel"/>
    <w:tmpl w:val="3296194A"/>
    <w:lvl w:ilvl="0" w:tplc="46FEDC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3B359B"/>
    <w:multiLevelType w:val="hybridMultilevel"/>
    <w:tmpl w:val="738415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495315"/>
    <w:multiLevelType w:val="hybridMultilevel"/>
    <w:tmpl w:val="FFFFFFFF"/>
    <w:lvl w:ilvl="0" w:tplc="0572376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51EA3A07"/>
    <w:multiLevelType w:val="multilevel"/>
    <w:tmpl w:val="9A0C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9F2DBE"/>
    <w:multiLevelType w:val="hybridMultilevel"/>
    <w:tmpl w:val="3C94814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EC55285"/>
    <w:multiLevelType w:val="multilevel"/>
    <w:tmpl w:val="F58EEE0E"/>
    <w:lvl w:ilvl="0">
      <w:start w:val="1"/>
      <w:numFmt w:val="decimal"/>
      <w:lvlText w:val="%1.0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721D0A55"/>
    <w:multiLevelType w:val="hybridMultilevel"/>
    <w:tmpl w:val="3754101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2F3F19"/>
    <w:multiLevelType w:val="hybridMultilevel"/>
    <w:tmpl w:val="E710FE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19"/>
  </w:num>
  <w:num w:numId="3">
    <w:abstractNumId w:val="9"/>
  </w:num>
  <w:num w:numId="4">
    <w:abstractNumId w:val="0"/>
  </w:num>
  <w:num w:numId="5">
    <w:abstractNumId w:val="4"/>
  </w:num>
  <w:num w:numId="6">
    <w:abstractNumId w:val="13"/>
  </w:num>
  <w:num w:numId="7">
    <w:abstractNumId w:val="8"/>
  </w:num>
  <w:num w:numId="8">
    <w:abstractNumId w:val="1"/>
  </w:num>
  <w:num w:numId="9">
    <w:abstractNumId w:val="6"/>
  </w:num>
  <w:num w:numId="10">
    <w:abstractNumId w:val="11"/>
  </w:num>
  <w:num w:numId="11">
    <w:abstractNumId w:val="14"/>
  </w:num>
  <w:num w:numId="12">
    <w:abstractNumId w:val="10"/>
  </w:num>
  <w:num w:numId="13">
    <w:abstractNumId w:val="2"/>
  </w:num>
  <w:num w:numId="14">
    <w:abstractNumId w:val="21"/>
  </w:num>
  <w:num w:numId="15">
    <w:abstractNumId w:val="20"/>
  </w:num>
  <w:num w:numId="16">
    <w:abstractNumId w:val="16"/>
  </w:num>
  <w:num w:numId="17">
    <w:abstractNumId w:val="18"/>
  </w:num>
  <w:num w:numId="18">
    <w:abstractNumId w:val="3"/>
  </w:num>
  <w:num w:numId="19">
    <w:abstractNumId w:val="7"/>
  </w:num>
  <w:num w:numId="20">
    <w:abstractNumId w:val="5"/>
  </w:num>
  <w:num w:numId="21">
    <w:abstractNumId w:val="12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15"/>
    <w:rsid w:val="00003629"/>
    <w:rsid w:val="00012662"/>
    <w:rsid w:val="0002482E"/>
    <w:rsid w:val="00027AA5"/>
    <w:rsid w:val="000319B4"/>
    <w:rsid w:val="00040586"/>
    <w:rsid w:val="000432FC"/>
    <w:rsid w:val="000433A0"/>
    <w:rsid w:val="00047851"/>
    <w:rsid w:val="000479FB"/>
    <w:rsid w:val="00050324"/>
    <w:rsid w:val="000509EF"/>
    <w:rsid w:val="0006250F"/>
    <w:rsid w:val="00062738"/>
    <w:rsid w:val="00075DA9"/>
    <w:rsid w:val="00080AFC"/>
    <w:rsid w:val="000860A8"/>
    <w:rsid w:val="00090A7F"/>
    <w:rsid w:val="000A0150"/>
    <w:rsid w:val="000A36BD"/>
    <w:rsid w:val="000B27DA"/>
    <w:rsid w:val="000B3E04"/>
    <w:rsid w:val="000D49ED"/>
    <w:rsid w:val="000E4B43"/>
    <w:rsid w:val="000E4E0D"/>
    <w:rsid w:val="000E63C9"/>
    <w:rsid w:val="000E671C"/>
    <w:rsid w:val="000E7AB9"/>
    <w:rsid w:val="00111A0E"/>
    <w:rsid w:val="001138AB"/>
    <w:rsid w:val="00117539"/>
    <w:rsid w:val="00121306"/>
    <w:rsid w:val="00125F61"/>
    <w:rsid w:val="00126FE4"/>
    <w:rsid w:val="00130E9D"/>
    <w:rsid w:val="001359BD"/>
    <w:rsid w:val="00144615"/>
    <w:rsid w:val="00150A6D"/>
    <w:rsid w:val="00163168"/>
    <w:rsid w:val="00163EF2"/>
    <w:rsid w:val="00164C40"/>
    <w:rsid w:val="001652B7"/>
    <w:rsid w:val="00165BEB"/>
    <w:rsid w:val="00174515"/>
    <w:rsid w:val="00176F8A"/>
    <w:rsid w:val="00177CB6"/>
    <w:rsid w:val="001857F6"/>
    <w:rsid w:val="00185B35"/>
    <w:rsid w:val="001945FE"/>
    <w:rsid w:val="001B03CB"/>
    <w:rsid w:val="001B41FD"/>
    <w:rsid w:val="001B651A"/>
    <w:rsid w:val="001B68E5"/>
    <w:rsid w:val="001C2D37"/>
    <w:rsid w:val="001C3080"/>
    <w:rsid w:val="001C32C1"/>
    <w:rsid w:val="001C4FF2"/>
    <w:rsid w:val="001C631D"/>
    <w:rsid w:val="001D6E9C"/>
    <w:rsid w:val="001D6EE6"/>
    <w:rsid w:val="001E7460"/>
    <w:rsid w:val="001F2BC8"/>
    <w:rsid w:val="001F5F6B"/>
    <w:rsid w:val="0020024E"/>
    <w:rsid w:val="00226A9C"/>
    <w:rsid w:val="002270D9"/>
    <w:rsid w:val="00243EBC"/>
    <w:rsid w:val="00246A35"/>
    <w:rsid w:val="00251FCB"/>
    <w:rsid w:val="00253266"/>
    <w:rsid w:val="00254F2C"/>
    <w:rsid w:val="00256B67"/>
    <w:rsid w:val="00257677"/>
    <w:rsid w:val="00261491"/>
    <w:rsid w:val="0027582F"/>
    <w:rsid w:val="00281DE7"/>
    <w:rsid w:val="00282A2D"/>
    <w:rsid w:val="00284348"/>
    <w:rsid w:val="00287B49"/>
    <w:rsid w:val="002B2542"/>
    <w:rsid w:val="002B590F"/>
    <w:rsid w:val="002E4B52"/>
    <w:rsid w:val="002F51F5"/>
    <w:rsid w:val="002F7CCB"/>
    <w:rsid w:val="00304010"/>
    <w:rsid w:val="003040CF"/>
    <w:rsid w:val="00312137"/>
    <w:rsid w:val="00314F6A"/>
    <w:rsid w:val="0032506C"/>
    <w:rsid w:val="00330359"/>
    <w:rsid w:val="0033136E"/>
    <w:rsid w:val="00336456"/>
    <w:rsid w:val="0033762F"/>
    <w:rsid w:val="00344F42"/>
    <w:rsid w:val="00347F27"/>
    <w:rsid w:val="00353FB7"/>
    <w:rsid w:val="00355D16"/>
    <w:rsid w:val="003620EE"/>
    <w:rsid w:val="00366C7E"/>
    <w:rsid w:val="003810BA"/>
    <w:rsid w:val="00383764"/>
    <w:rsid w:val="00384EA3"/>
    <w:rsid w:val="003871C2"/>
    <w:rsid w:val="00391E21"/>
    <w:rsid w:val="0039249C"/>
    <w:rsid w:val="003A057B"/>
    <w:rsid w:val="003A39A1"/>
    <w:rsid w:val="003A39C8"/>
    <w:rsid w:val="003A49F4"/>
    <w:rsid w:val="003B1A12"/>
    <w:rsid w:val="003B7B88"/>
    <w:rsid w:val="003C2191"/>
    <w:rsid w:val="003C3E47"/>
    <w:rsid w:val="003D05E4"/>
    <w:rsid w:val="003D2855"/>
    <w:rsid w:val="003D3863"/>
    <w:rsid w:val="003D3DA0"/>
    <w:rsid w:val="003E12FF"/>
    <w:rsid w:val="004110DE"/>
    <w:rsid w:val="00414C94"/>
    <w:rsid w:val="004200AE"/>
    <w:rsid w:val="004352D0"/>
    <w:rsid w:val="0044085A"/>
    <w:rsid w:val="00444541"/>
    <w:rsid w:val="00446E30"/>
    <w:rsid w:val="00450066"/>
    <w:rsid w:val="00453D3B"/>
    <w:rsid w:val="00466812"/>
    <w:rsid w:val="00472B74"/>
    <w:rsid w:val="004778B4"/>
    <w:rsid w:val="00481DBD"/>
    <w:rsid w:val="00490C97"/>
    <w:rsid w:val="00490FCA"/>
    <w:rsid w:val="00497BD7"/>
    <w:rsid w:val="004B01A2"/>
    <w:rsid w:val="004B21A5"/>
    <w:rsid w:val="004B659D"/>
    <w:rsid w:val="004C140C"/>
    <w:rsid w:val="004D0D00"/>
    <w:rsid w:val="004E105F"/>
    <w:rsid w:val="004E3B1B"/>
    <w:rsid w:val="004F0914"/>
    <w:rsid w:val="004F2246"/>
    <w:rsid w:val="004F76AC"/>
    <w:rsid w:val="005005CE"/>
    <w:rsid w:val="005010E8"/>
    <w:rsid w:val="005037F0"/>
    <w:rsid w:val="005059BA"/>
    <w:rsid w:val="005118F2"/>
    <w:rsid w:val="00514BA0"/>
    <w:rsid w:val="00516A86"/>
    <w:rsid w:val="005275F6"/>
    <w:rsid w:val="005409B3"/>
    <w:rsid w:val="005411BA"/>
    <w:rsid w:val="00543A7D"/>
    <w:rsid w:val="00547100"/>
    <w:rsid w:val="00547B94"/>
    <w:rsid w:val="00551763"/>
    <w:rsid w:val="00554632"/>
    <w:rsid w:val="0055610C"/>
    <w:rsid w:val="0056058D"/>
    <w:rsid w:val="005648DA"/>
    <w:rsid w:val="00565C21"/>
    <w:rsid w:val="0056636C"/>
    <w:rsid w:val="00572102"/>
    <w:rsid w:val="00575AC1"/>
    <w:rsid w:val="005819E3"/>
    <w:rsid w:val="00581A12"/>
    <w:rsid w:val="005822B9"/>
    <w:rsid w:val="00587DEC"/>
    <w:rsid w:val="005912C1"/>
    <w:rsid w:val="005B0A7E"/>
    <w:rsid w:val="005B17F3"/>
    <w:rsid w:val="005B3328"/>
    <w:rsid w:val="005C165E"/>
    <w:rsid w:val="005E3784"/>
    <w:rsid w:val="005E78AC"/>
    <w:rsid w:val="005E7D84"/>
    <w:rsid w:val="005F01FC"/>
    <w:rsid w:val="005F1BB0"/>
    <w:rsid w:val="005F212D"/>
    <w:rsid w:val="005F3144"/>
    <w:rsid w:val="00600E20"/>
    <w:rsid w:val="00600F3B"/>
    <w:rsid w:val="0060552B"/>
    <w:rsid w:val="00613EEE"/>
    <w:rsid w:val="006145CD"/>
    <w:rsid w:val="00625295"/>
    <w:rsid w:val="00643C32"/>
    <w:rsid w:val="00646099"/>
    <w:rsid w:val="00653E57"/>
    <w:rsid w:val="00656C4D"/>
    <w:rsid w:val="006612CC"/>
    <w:rsid w:val="006628BD"/>
    <w:rsid w:val="00670990"/>
    <w:rsid w:val="00677B39"/>
    <w:rsid w:val="006961BD"/>
    <w:rsid w:val="006C3727"/>
    <w:rsid w:val="006C73F9"/>
    <w:rsid w:val="006D78CF"/>
    <w:rsid w:val="006E5716"/>
    <w:rsid w:val="006E625B"/>
    <w:rsid w:val="006F1D76"/>
    <w:rsid w:val="00707405"/>
    <w:rsid w:val="00725172"/>
    <w:rsid w:val="00726AE9"/>
    <w:rsid w:val="007302B3"/>
    <w:rsid w:val="00730733"/>
    <w:rsid w:val="00730E3A"/>
    <w:rsid w:val="00733A9D"/>
    <w:rsid w:val="007350E9"/>
    <w:rsid w:val="00735A27"/>
    <w:rsid w:val="00736AAF"/>
    <w:rsid w:val="007401A8"/>
    <w:rsid w:val="007474DE"/>
    <w:rsid w:val="00751AF6"/>
    <w:rsid w:val="00753C81"/>
    <w:rsid w:val="00765B2A"/>
    <w:rsid w:val="0078188D"/>
    <w:rsid w:val="0078227E"/>
    <w:rsid w:val="007825FD"/>
    <w:rsid w:val="00783A34"/>
    <w:rsid w:val="007849B2"/>
    <w:rsid w:val="00786481"/>
    <w:rsid w:val="0079492A"/>
    <w:rsid w:val="007A5C9B"/>
    <w:rsid w:val="007B010A"/>
    <w:rsid w:val="007C19BF"/>
    <w:rsid w:val="007C2017"/>
    <w:rsid w:val="007C6B52"/>
    <w:rsid w:val="007C7E10"/>
    <w:rsid w:val="007C7EC8"/>
    <w:rsid w:val="007D16C5"/>
    <w:rsid w:val="007D1A0E"/>
    <w:rsid w:val="007D7C2E"/>
    <w:rsid w:val="007E215F"/>
    <w:rsid w:val="007E44E8"/>
    <w:rsid w:val="007E4BA5"/>
    <w:rsid w:val="007F0A56"/>
    <w:rsid w:val="007F23CF"/>
    <w:rsid w:val="0081265B"/>
    <w:rsid w:val="0081308E"/>
    <w:rsid w:val="008269CB"/>
    <w:rsid w:val="00834E87"/>
    <w:rsid w:val="00837804"/>
    <w:rsid w:val="0084009C"/>
    <w:rsid w:val="00844BA2"/>
    <w:rsid w:val="008514AC"/>
    <w:rsid w:val="008542F6"/>
    <w:rsid w:val="008551BE"/>
    <w:rsid w:val="00862FE4"/>
    <w:rsid w:val="0086389A"/>
    <w:rsid w:val="0087108E"/>
    <w:rsid w:val="00873C20"/>
    <w:rsid w:val="0087605E"/>
    <w:rsid w:val="00882816"/>
    <w:rsid w:val="00882F12"/>
    <w:rsid w:val="008A1BB7"/>
    <w:rsid w:val="008A3411"/>
    <w:rsid w:val="008B1FEE"/>
    <w:rsid w:val="008B78EC"/>
    <w:rsid w:val="008C0480"/>
    <w:rsid w:val="008C243A"/>
    <w:rsid w:val="008C2EDE"/>
    <w:rsid w:val="008C356C"/>
    <w:rsid w:val="008C574C"/>
    <w:rsid w:val="008D3106"/>
    <w:rsid w:val="009010E9"/>
    <w:rsid w:val="00903C32"/>
    <w:rsid w:val="009070DF"/>
    <w:rsid w:val="009079D7"/>
    <w:rsid w:val="009126C1"/>
    <w:rsid w:val="00916550"/>
    <w:rsid w:val="009166FE"/>
    <w:rsid w:val="00916B16"/>
    <w:rsid w:val="009173B9"/>
    <w:rsid w:val="009225A5"/>
    <w:rsid w:val="00927146"/>
    <w:rsid w:val="0093335D"/>
    <w:rsid w:val="00933A95"/>
    <w:rsid w:val="00933E9D"/>
    <w:rsid w:val="0093613E"/>
    <w:rsid w:val="00943026"/>
    <w:rsid w:val="00956287"/>
    <w:rsid w:val="00957A7F"/>
    <w:rsid w:val="00966B81"/>
    <w:rsid w:val="009674FD"/>
    <w:rsid w:val="00967621"/>
    <w:rsid w:val="00975DD8"/>
    <w:rsid w:val="00977A1D"/>
    <w:rsid w:val="0099726C"/>
    <w:rsid w:val="009A6C25"/>
    <w:rsid w:val="009C05CA"/>
    <w:rsid w:val="009C4B6C"/>
    <w:rsid w:val="009C5B25"/>
    <w:rsid w:val="009C5C5E"/>
    <w:rsid w:val="009C69A5"/>
    <w:rsid w:val="009C7720"/>
    <w:rsid w:val="009C79CF"/>
    <w:rsid w:val="009D52AF"/>
    <w:rsid w:val="009D5726"/>
    <w:rsid w:val="009D7549"/>
    <w:rsid w:val="009E32D0"/>
    <w:rsid w:val="009E513B"/>
    <w:rsid w:val="009F16E5"/>
    <w:rsid w:val="009F7267"/>
    <w:rsid w:val="009F782A"/>
    <w:rsid w:val="00A02C40"/>
    <w:rsid w:val="00A0748B"/>
    <w:rsid w:val="00A10023"/>
    <w:rsid w:val="00A11EB9"/>
    <w:rsid w:val="00A13DC7"/>
    <w:rsid w:val="00A149E0"/>
    <w:rsid w:val="00A17B5F"/>
    <w:rsid w:val="00A21D44"/>
    <w:rsid w:val="00A234A5"/>
    <w:rsid w:val="00A23AFA"/>
    <w:rsid w:val="00A24FCB"/>
    <w:rsid w:val="00A25490"/>
    <w:rsid w:val="00A31B3E"/>
    <w:rsid w:val="00A334B6"/>
    <w:rsid w:val="00A44DD0"/>
    <w:rsid w:val="00A532F3"/>
    <w:rsid w:val="00A5594B"/>
    <w:rsid w:val="00A652ED"/>
    <w:rsid w:val="00A8489E"/>
    <w:rsid w:val="00A97FB4"/>
    <w:rsid w:val="00AA4380"/>
    <w:rsid w:val="00AA55F1"/>
    <w:rsid w:val="00AA72D3"/>
    <w:rsid w:val="00AB3E4F"/>
    <w:rsid w:val="00AB6C3B"/>
    <w:rsid w:val="00AC1423"/>
    <w:rsid w:val="00AC1953"/>
    <w:rsid w:val="00AC29F3"/>
    <w:rsid w:val="00AD4CEC"/>
    <w:rsid w:val="00AD5BB5"/>
    <w:rsid w:val="00AD75C6"/>
    <w:rsid w:val="00AE0204"/>
    <w:rsid w:val="00AE6DBC"/>
    <w:rsid w:val="00AE7043"/>
    <w:rsid w:val="00AF5A44"/>
    <w:rsid w:val="00B231E5"/>
    <w:rsid w:val="00B31963"/>
    <w:rsid w:val="00B41405"/>
    <w:rsid w:val="00B430EC"/>
    <w:rsid w:val="00B46428"/>
    <w:rsid w:val="00B5193B"/>
    <w:rsid w:val="00B60234"/>
    <w:rsid w:val="00B65A9E"/>
    <w:rsid w:val="00B73F62"/>
    <w:rsid w:val="00B80C0B"/>
    <w:rsid w:val="00B86471"/>
    <w:rsid w:val="00BA160B"/>
    <w:rsid w:val="00BA2522"/>
    <w:rsid w:val="00BA2AD7"/>
    <w:rsid w:val="00BA4970"/>
    <w:rsid w:val="00BA62E7"/>
    <w:rsid w:val="00BC7C40"/>
    <w:rsid w:val="00BD57BF"/>
    <w:rsid w:val="00BD7C8E"/>
    <w:rsid w:val="00BE5828"/>
    <w:rsid w:val="00BE649C"/>
    <w:rsid w:val="00BE6FF3"/>
    <w:rsid w:val="00BE75D3"/>
    <w:rsid w:val="00BF28FD"/>
    <w:rsid w:val="00C00CE3"/>
    <w:rsid w:val="00C02527"/>
    <w:rsid w:val="00C02B87"/>
    <w:rsid w:val="00C04633"/>
    <w:rsid w:val="00C10FF7"/>
    <w:rsid w:val="00C12A52"/>
    <w:rsid w:val="00C12DE7"/>
    <w:rsid w:val="00C307E1"/>
    <w:rsid w:val="00C30990"/>
    <w:rsid w:val="00C37012"/>
    <w:rsid w:val="00C4086D"/>
    <w:rsid w:val="00C54DB6"/>
    <w:rsid w:val="00C63CCC"/>
    <w:rsid w:val="00C64F3B"/>
    <w:rsid w:val="00C65311"/>
    <w:rsid w:val="00C660AB"/>
    <w:rsid w:val="00C714E8"/>
    <w:rsid w:val="00C717D5"/>
    <w:rsid w:val="00C80011"/>
    <w:rsid w:val="00C80F8D"/>
    <w:rsid w:val="00C9098F"/>
    <w:rsid w:val="00C91497"/>
    <w:rsid w:val="00C92EB0"/>
    <w:rsid w:val="00C94FD0"/>
    <w:rsid w:val="00CA1896"/>
    <w:rsid w:val="00CB2713"/>
    <w:rsid w:val="00CB4D60"/>
    <w:rsid w:val="00CB5B28"/>
    <w:rsid w:val="00CB6078"/>
    <w:rsid w:val="00CC2D18"/>
    <w:rsid w:val="00CD2B93"/>
    <w:rsid w:val="00CD5015"/>
    <w:rsid w:val="00CD5382"/>
    <w:rsid w:val="00CD6640"/>
    <w:rsid w:val="00CE00EA"/>
    <w:rsid w:val="00CF241B"/>
    <w:rsid w:val="00CF3095"/>
    <w:rsid w:val="00CF418E"/>
    <w:rsid w:val="00CF5371"/>
    <w:rsid w:val="00D0323A"/>
    <w:rsid w:val="00D0559F"/>
    <w:rsid w:val="00D074D0"/>
    <w:rsid w:val="00D077E9"/>
    <w:rsid w:val="00D1135E"/>
    <w:rsid w:val="00D269C6"/>
    <w:rsid w:val="00D33290"/>
    <w:rsid w:val="00D42CB7"/>
    <w:rsid w:val="00D46568"/>
    <w:rsid w:val="00D51647"/>
    <w:rsid w:val="00D5413D"/>
    <w:rsid w:val="00D554F6"/>
    <w:rsid w:val="00D55E52"/>
    <w:rsid w:val="00D570A9"/>
    <w:rsid w:val="00D63855"/>
    <w:rsid w:val="00D70D02"/>
    <w:rsid w:val="00D76B6E"/>
    <w:rsid w:val="00D770C7"/>
    <w:rsid w:val="00D80466"/>
    <w:rsid w:val="00D81A1B"/>
    <w:rsid w:val="00D86945"/>
    <w:rsid w:val="00D90290"/>
    <w:rsid w:val="00DA10A2"/>
    <w:rsid w:val="00DA422D"/>
    <w:rsid w:val="00DB0C68"/>
    <w:rsid w:val="00DB7C64"/>
    <w:rsid w:val="00DC0BD1"/>
    <w:rsid w:val="00DD152F"/>
    <w:rsid w:val="00DD27C1"/>
    <w:rsid w:val="00DD2909"/>
    <w:rsid w:val="00DD2CB9"/>
    <w:rsid w:val="00DE213F"/>
    <w:rsid w:val="00DE78D2"/>
    <w:rsid w:val="00DF027C"/>
    <w:rsid w:val="00DF18EB"/>
    <w:rsid w:val="00DF4AD9"/>
    <w:rsid w:val="00E00A32"/>
    <w:rsid w:val="00E071E8"/>
    <w:rsid w:val="00E173ED"/>
    <w:rsid w:val="00E21AD7"/>
    <w:rsid w:val="00E22ACD"/>
    <w:rsid w:val="00E30732"/>
    <w:rsid w:val="00E46A37"/>
    <w:rsid w:val="00E54010"/>
    <w:rsid w:val="00E57B14"/>
    <w:rsid w:val="00E620B0"/>
    <w:rsid w:val="00E62F14"/>
    <w:rsid w:val="00E65E01"/>
    <w:rsid w:val="00E764B7"/>
    <w:rsid w:val="00E77F61"/>
    <w:rsid w:val="00E816ED"/>
    <w:rsid w:val="00E81B40"/>
    <w:rsid w:val="00E90582"/>
    <w:rsid w:val="00E90598"/>
    <w:rsid w:val="00E92EA3"/>
    <w:rsid w:val="00E95AF1"/>
    <w:rsid w:val="00E97A47"/>
    <w:rsid w:val="00EA0168"/>
    <w:rsid w:val="00EA431A"/>
    <w:rsid w:val="00EB007E"/>
    <w:rsid w:val="00EC525D"/>
    <w:rsid w:val="00ED23C2"/>
    <w:rsid w:val="00ED2CCD"/>
    <w:rsid w:val="00EE31DB"/>
    <w:rsid w:val="00EE4A9D"/>
    <w:rsid w:val="00EE63B0"/>
    <w:rsid w:val="00EF07E9"/>
    <w:rsid w:val="00EF2224"/>
    <w:rsid w:val="00EF3D2F"/>
    <w:rsid w:val="00EF555B"/>
    <w:rsid w:val="00F027BB"/>
    <w:rsid w:val="00F11DCF"/>
    <w:rsid w:val="00F122DF"/>
    <w:rsid w:val="00F162EA"/>
    <w:rsid w:val="00F20423"/>
    <w:rsid w:val="00F33D6A"/>
    <w:rsid w:val="00F4067D"/>
    <w:rsid w:val="00F40D8B"/>
    <w:rsid w:val="00F45F0B"/>
    <w:rsid w:val="00F502A0"/>
    <w:rsid w:val="00F51ADD"/>
    <w:rsid w:val="00F52D27"/>
    <w:rsid w:val="00F56484"/>
    <w:rsid w:val="00F63758"/>
    <w:rsid w:val="00F67BCF"/>
    <w:rsid w:val="00F67D01"/>
    <w:rsid w:val="00F76BBE"/>
    <w:rsid w:val="00F834B2"/>
    <w:rsid w:val="00F83527"/>
    <w:rsid w:val="00FA6695"/>
    <w:rsid w:val="00FB1541"/>
    <w:rsid w:val="00FC103A"/>
    <w:rsid w:val="00FC7699"/>
    <w:rsid w:val="00FD583F"/>
    <w:rsid w:val="00FD5D82"/>
    <w:rsid w:val="00FD7488"/>
    <w:rsid w:val="00FE4495"/>
    <w:rsid w:val="00FF16B4"/>
    <w:rsid w:val="00FF178A"/>
    <w:rsid w:val="00FF450B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65F67B"/>
  <w15:docId w15:val="{D393A74D-F997-492C-851F-C2592E51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D76"/>
    <w:pPr>
      <w:spacing w:after="0"/>
    </w:pPr>
    <w:rPr>
      <w:rFonts w:ascii="Times New Roman" w:eastAsiaTheme="minorEastAsia" w:hAnsi="Times New Roman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E071E8"/>
    <w:pPr>
      <w:keepNext/>
      <w:spacing w:before="240" w:after="60"/>
      <w:jc w:val="center"/>
      <w:outlineLvl w:val="0"/>
    </w:pPr>
    <w:rPr>
      <w:rFonts w:eastAsiaTheme="majorEastAsia" w:cstheme="majorBidi"/>
      <w:color w:val="061F57" w:themeColor="text2" w:themeShade="BF"/>
      <w:kern w:val="2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453D3B"/>
    <w:pPr>
      <w:keepNext/>
      <w:spacing w:after="240" w:line="240" w:lineRule="auto"/>
      <w:outlineLvl w:val="1"/>
    </w:pPr>
    <w:rPr>
      <w:rFonts w:eastAsiaTheme="majorEastAsia" w:cstheme="majorBidi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E071E8"/>
    <w:rPr>
      <w:rFonts w:ascii="Times New Roman" w:eastAsiaTheme="majorEastAsia" w:hAnsi="Times New Roman" w:cstheme="majorBidi"/>
      <w:b/>
      <w:color w:val="061F57" w:themeColor="text2" w:themeShade="BF"/>
      <w:kern w:val="28"/>
      <w:sz w:val="40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453D3B"/>
    <w:rPr>
      <w:rFonts w:ascii="Times New Roman" w:eastAsiaTheme="majorEastAsia" w:hAnsi="Times New Roman" w:cstheme="majorBidi"/>
      <w:b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6E625B"/>
    <w:pPr>
      <w:jc w:val="both"/>
    </w:pPr>
    <w:rPr>
      <w:b w:val="0"/>
      <w:color w:val="auto"/>
      <w:sz w:val="26"/>
    </w:rPr>
  </w:style>
  <w:style w:type="paragraph" w:customStyle="1" w:styleId="EmphasisText">
    <w:name w:val="Emphasis Text"/>
    <w:basedOn w:val="Normal"/>
    <w:link w:val="EmphasisTextChar"/>
    <w:rsid w:val="00DF027C"/>
  </w:style>
  <w:style w:type="character" w:customStyle="1" w:styleId="ContentChar">
    <w:name w:val="Content Char"/>
    <w:basedOn w:val="DefaultParagraphFont"/>
    <w:link w:val="Content"/>
    <w:rsid w:val="006E625B"/>
    <w:rPr>
      <w:rFonts w:ascii="Times New Roman" w:eastAsiaTheme="minorEastAsia" w:hAnsi="Times New Roman"/>
      <w:sz w:val="26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NormalWeb">
    <w:name w:val="Normal (Web)"/>
    <w:basedOn w:val="Normal"/>
    <w:uiPriority w:val="99"/>
    <w:semiHidden/>
    <w:unhideWhenUsed/>
    <w:rsid w:val="000E7AB9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1B68E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F4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418E"/>
    <w:rPr>
      <w:rFonts w:ascii="Courier New" w:eastAsia="Times New Roman" w:hAnsi="Courier New" w:cs="Courier New"/>
      <w:sz w:val="20"/>
      <w:szCs w:val="20"/>
    </w:rPr>
  </w:style>
  <w:style w:type="paragraph" w:customStyle="1" w:styleId="Command">
    <w:name w:val="Command"/>
    <w:basedOn w:val="Normal"/>
    <w:link w:val="CommandChar"/>
    <w:qFormat/>
    <w:rsid w:val="00C660AB"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50" w:line="240" w:lineRule="auto"/>
      <w:jc w:val="both"/>
    </w:pPr>
    <w:rPr>
      <w:rFonts w:ascii="Courier New" w:eastAsia="Times New Roman" w:hAnsi="Courier New" w:cs="Courier New"/>
      <w:b w:val="0"/>
      <w:color w:val="333333"/>
      <w:sz w:val="20"/>
      <w:szCs w:val="20"/>
    </w:rPr>
  </w:style>
  <w:style w:type="character" w:customStyle="1" w:styleId="CommandChar">
    <w:name w:val="Command Char"/>
    <w:basedOn w:val="DefaultParagraphFont"/>
    <w:link w:val="Command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5F5F5"/>
    </w:rPr>
  </w:style>
  <w:style w:type="paragraph" w:customStyle="1" w:styleId="Intro">
    <w:name w:val="Intro"/>
    <w:basedOn w:val="Command"/>
    <w:link w:val="IntroChar"/>
    <w:qFormat/>
    <w:rsid w:val="00AA72D3"/>
    <w:pPr>
      <w:shd w:val="clear" w:color="auto" w:fill="E0EFF4" w:themeFill="accent4" w:themeFillTint="33"/>
    </w:pPr>
  </w:style>
  <w:style w:type="character" w:customStyle="1" w:styleId="IntroChar">
    <w:name w:val="Intro Char"/>
    <w:basedOn w:val="CommandChar"/>
    <w:link w:val="Intro"/>
    <w:rsid w:val="00AA72D3"/>
    <w:rPr>
      <w:rFonts w:ascii="Courier New" w:eastAsia="Times New Roman" w:hAnsi="Courier New" w:cs="Courier New"/>
      <w:color w:val="333333"/>
      <w:sz w:val="20"/>
      <w:szCs w:val="20"/>
      <w:shd w:val="clear" w:color="auto" w:fill="E0EFF4" w:themeFill="accent4" w:themeFillTint="33"/>
    </w:rPr>
  </w:style>
  <w:style w:type="paragraph" w:customStyle="1" w:styleId="Note">
    <w:name w:val="Note"/>
    <w:basedOn w:val="Intro"/>
    <w:link w:val="NoteChar"/>
    <w:qFormat/>
    <w:rsid w:val="00C660AB"/>
    <w:pPr>
      <w:shd w:val="clear" w:color="auto" w:fill="FEFED6"/>
    </w:pPr>
  </w:style>
  <w:style w:type="character" w:customStyle="1" w:styleId="NoteChar">
    <w:name w:val="Note Char"/>
    <w:basedOn w:val="IntroChar"/>
    <w:link w:val="Note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EFED6"/>
    </w:rPr>
  </w:style>
  <w:style w:type="character" w:styleId="Strong">
    <w:name w:val="Strong"/>
    <w:basedOn w:val="DefaultParagraphFont"/>
    <w:uiPriority w:val="22"/>
    <w:qFormat/>
    <w:rsid w:val="003040CF"/>
    <w:rPr>
      <w:b/>
      <w:bCs/>
    </w:rPr>
  </w:style>
  <w:style w:type="character" w:customStyle="1" w:styleId="ansi-red">
    <w:name w:val="ansi-red"/>
    <w:basedOn w:val="DefaultParagraphFont"/>
    <w:rsid w:val="00F67D01"/>
  </w:style>
  <w:style w:type="character" w:customStyle="1" w:styleId="ansi-blue">
    <w:name w:val="ansi-blue"/>
    <w:basedOn w:val="DefaultParagraphFont"/>
    <w:rsid w:val="00F67D01"/>
  </w:style>
  <w:style w:type="character" w:customStyle="1" w:styleId="ansi-green">
    <w:name w:val="ansi-green"/>
    <w:basedOn w:val="DefaultParagraphFont"/>
    <w:rsid w:val="00F67D01"/>
  </w:style>
  <w:style w:type="character" w:styleId="HTMLCode">
    <w:name w:val="HTML Code"/>
    <w:basedOn w:val="DefaultParagraphFont"/>
    <w:uiPriority w:val="99"/>
    <w:semiHidden/>
    <w:unhideWhenUsed/>
    <w:rsid w:val="00F67D01"/>
    <w:rPr>
      <w:rFonts w:ascii="Courier New" w:eastAsia="Times New Roman" w:hAnsi="Courier New" w:cs="Courier New"/>
      <w:sz w:val="20"/>
      <w:szCs w:val="20"/>
    </w:rPr>
  </w:style>
  <w:style w:type="character" w:customStyle="1" w:styleId="ansi-cyan">
    <w:name w:val="ansi-cyan"/>
    <w:basedOn w:val="DefaultParagraphFont"/>
    <w:rsid w:val="00B46428"/>
  </w:style>
  <w:style w:type="paragraph" w:customStyle="1" w:styleId="pull-left">
    <w:name w:val="pull-left"/>
    <w:basedOn w:val="Normal"/>
    <w:rsid w:val="00D80466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80466"/>
    <w:rPr>
      <w:color w:val="0000FF"/>
      <w:u w:val="single"/>
    </w:rPr>
  </w:style>
  <w:style w:type="paragraph" w:customStyle="1" w:styleId="pull-right">
    <w:name w:val="pull-right"/>
    <w:basedOn w:val="Normal"/>
    <w:rsid w:val="00D80466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character" w:customStyle="1" w:styleId="attention">
    <w:name w:val="attention"/>
    <w:basedOn w:val="DefaultParagraphFont"/>
    <w:rsid w:val="008A1BB7"/>
  </w:style>
  <w:style w:type="character" w:styleId="HTMLVariable">
    <w:name w:val="HTML Variable"/>
    <w:basedOn w:val="DefaultParagraphFont"/>
    <w:uiPriority w:val="99"/>
    <w:semiHidden/>
    <w:unhideWhenUsed/>
    <w:rsid w:val="008A1BB7"/>
    <w:rPr>
      <w:i/>
      <w:iCs/>
    </w:rPr>
  </w:style>
  <w:style w:type="paragraph" w:customStyle="1" w:styleId="Important">
    <w:name w:val="Important"/>
    <w:basedOn w:val="Note"/>
    <w:link w:val="ImportantChar"/>
    <w:qFormat/>
    <w:rsid w:val="00C660AB"/>
    <w:pPr>
      <w:shd w:val="clear" w:color="auto" w:fill="FDDDD7"/>
      <w:jc w:val="left"/>
    </w:pPr>
  </w:style>
  <w:style w:type="character" w:customStyle="1" w:styleId="ImportantChar">
    <w:name w:val="Important Char"/>
    <w:basedOn w:val="NoteChar"/>
    <w:link w:val="Important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DDDD7"/>
    </w:rPr>
  </w:style>
  <w:style w:type="paragraph" w:customStyle="1" w:styleId="ds-markdown-paragraph">
    <w:name w:val="ds-markdown-paragraph"/>
    <w:basedOn w:val="Normal"/>
    <w:rsid w:val="00AC1953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67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4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2497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6548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50231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3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6853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1528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4726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2132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3511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2838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299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3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1150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264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1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63781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94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3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492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3808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3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9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2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4124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19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9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092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2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4242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6703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7639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6837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9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7514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7416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94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9807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539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74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543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76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2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61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8775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15476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7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42590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9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1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6251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2026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1812">
          <w:marLeft w:val="0"/>
          <w:marRight w:val="0"/>
          <w:marTop w:val="0"/>
          <w:marBottom w:val="300"/>
          <w:divBdr>
            <w:top w:val="single" w:sz="6" w:space="11" w:color="FAEBCC"/>
            <w:left w:val="single" w:sz="6" w:space="11" w:color="FAEBCC"/>
            <w:bottom w:val="single" w:sz="6" w:space="11" w:color="FAEBCC"/>
            <w:right w:val="single" w:sz="6" w:space="11" w:color="FAEBCC"/>
          </w:divBdr>
        </w:div>
      </w:divsChild>
    </w:div>
    <w:div w:id="21175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6647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2124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0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uyenVanHuyDung\AppData\Roaming\Microsoft\Templates\Report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BA4ECC8B9BB43EF9078444D80907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09E8D-E14D-4F2C-86AD-443FBA5115C9}"/>
      </w:docPartPr>
      <w:docPartBody>
        <w:p w:rsidR="00373E07" w:rsidRDefault="00373E07">
          <w:pPr>
            <w:pStyle w:val="ABA4ECC8B9BB43EF9078444D80907EFD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07"/>
    <w:rsid w:val="002C7EAF"/>
    <w:rsid w:val="00373E07"/>
    <w:rsid w:val="006145CD"/>
    <w:rsid w:val="00C16F13"/>
    <w:rsid w:val="00F8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rsid w:val="00373E07"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sid w:val="00373E07"/>
    <w:rPr>
      <w:caps/>
      <w:color w:val="44546A" w:themeColor="text2"/>
      <w:spacing w:val="20"/>
      <w:kern w:val="0"/>
      <w:sz w:val="32"/>
      <w14:ligatures w14:val="none"/>
    </w:rPr>
  </w:style>
  <w:style w:type="paragraph" w:customStyle="1" w:styleId="ABA4ECC8B9BB43EF9078444D80907EFD">
    <w:name w:val="ABA4ECC8B9BB43EF9078444D80907E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>Nguy</CompanyFax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278223E5F9C48A6E28CD2362F051A" ma:contentTypeVersion="3" ma:contentTypeDescription="Create a new document." ma:contentTypeScope="" ma:versionID="ae15cd0c19afec6241bcb19fa59252a5">
  <xsd:schema xmlns:xsd="http://www.w3.org/2001/XMLSchema" xmlns:xs="http://www.w3.org/2001/XMLSchema" xmlns:p="http://schemas.microsoft.com/office/2006/metadata/properties" xmlns:ns2="1e608e55-b28c-4c9e-a428-a58358b939c3" targetNamespace="http://schemas.microsoft.com/office/2006/metadata/properties" ma:root="true" ma:fieldsID="6d0fb0c1f3c4cbca16e05a9d09748444" ns2:_="">
    <xsd:import namespace="1e608e55-b28c-4c9e-a428-a58358b93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08e55-b28c-4c9e-a428-a58358b93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C72D7E-378A-4FDA-92C1-AF5DADEB23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ECFE871-F84A-45AF-A9D9-3B8C50AFAE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608e55-b28c-4c9e-a428-a58358b939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B18DEF-E881-4EE2-A6A0-3A252B0565C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419B53C-9358-44E9-A2CB-5AB238FF7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</Template>
  <TotalTime>62</TotalTime>
  <Pages>10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Van Huy Dung</dc:creator>
  <cp:keywords/>
  <cp:lastModifiedBy>Admin</cp:lastModifiedBy>
  <cp:revision>3</cp:revision>
  <cp:lastPrinted>2006-08-01T17:47:00Z</cp:lastPrinted>
  <dcterms:created xsi:type="dcterms:W3CDTF">2025-06-28T10:03:00Z</dcterms:created>
  <dcterms:modified xsi:type="dcterms:W3CDTF">2025-06-28T10:27:00Z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ContentTypeId">
    <vt:lpwstr>0x0101004D1278223E5F9C48A6E28CD2362F051A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2024-01-15T01:27:16Z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c0e05ddb-98ca-42ca-91d5-97c96b085fef</vt:lpwstr>
  </property>
  <property fmtid="{D5CDD505-2E9C-101B-9397-08002B2CF9AE}" pid="9" name="MSIP_Label_defa4170-0d19-0005-0004-bc88714345d2_ActionId">
    <vt:lpwstr>9a2e5ee2-2f1f-4ed2-b7ee-09aad0fe60f4</vt:lpwstr>
  </property>
  <property fmtid="{D5CDD505-2E9C-101B-9397-08002B2CF9AE}" pid="10" name="MSIP_Label_defa4170-0d19-0005-0004-bc88714345d2_ContentBits">
    <vt:lpwstr>0</vt:lpwstr>
  </property>
</Properties>
</file>